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49C93" w14:textId="77777777" w:rsidR="003336C2" w:rsidRPr="00EF105A" w:rsidRDefault="00000000" w:rsidP="00033C4B">
      <w:pPr>
        <w:pStyle w:val="Titel"/>
        <w:spacing w:before="1134"/>
        <w:ind w:left="0"/>
        <w:rPr>
          <w:sz w:val="56"/>
          <w:lang w:val="en-US"/>
        </w:rPr>
      </w:pPr>
      <w:sdt>
        <w:sdtPr>
          <w:rPr>
            <w:sz w:val="56"/>
            <w:lang w:val="en-US"/>
          </w:rPr>
          <w:alias w:val="Dokumenttitel"/>
          <w:tag w:val="documenttitle"/>
          <w:id w:val="689881072"/>
          <w:placeholder>
            <w:docPart w:val="52CA78467F0F46D88981E6BDE0EC3B0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EF105A" w:rsidRPr="00EF105A">
            <w:rPr>
              <w:sz w:val="56"/>
              <w:lang w:val="en-US"/>
            </w:rPr>
            <w:t>UDP Roundtrip Measurement</w:t>
          </w:r>
        </w:sdtContent>
      </w:sdt>
    </w:p>
    <w:p w14:paraId="4A97890C" w14:textId="77777777" w:rsidR="00B723B7" w:rsidRPr="00DC3D7F" w:rsidRDefault="00000000" w:rsidP="00B723B7">
      <w:pPr>
        <w:pStyle w:val="Untertitel"/>
        <w:ind w:left="0"/>
        <w:rPr>
          <w:lang w:val="en-US"/>
        </w:rPr>
      </w:pPr>
      <w:sdt>
        <w:sdtPr>
          <w:rPr>
            <w:lang w:val="en-US"/>
          </w:rPr>
          <w:alias w:val="Untertitel/Betreff"/>
          <w:tag w:val="subtitle_subject"/>
          <w:id w:val="1634517100"/>
          <w:placeholder>
            <w:docPart w:val="E1F8ED2E374A4D64B3540E672A8A7656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EF105A" w:rsidRPr="00DC3D7F">
            <w:rPr>
              <w:lang w:val="en-US"/>
            </w:rPr>
            <w:t>Raspberry Pi4 – Pi3</w:t>
          </w:r>
        </w:sdtContent>
      </w:sdt>
    </w:p>
    <w:p w14:paraId="32715C70" w14:textId="77777777" w:rsidR="00B723B7" w:rsidRDefault="00000000" w:rsidP="00033C4B">
      <w:pPr>
        <w:pStyle w:val="DeckblattStandard"/>
        <w:spacing w:before="2835"/>
        <w:ind w:left="0"/>
      </w:pPr>
      <w:sdt>
        <w:sdtPr>
          <w:rPr>
            <w:lang w:val="de-AT"/>
          </w:rPr>
          <w:alias w:val="Autor"/>
          <w:tag w:val="author"/>
          <w:id w:val="1357080839"/>
          <w:placeholder>
            <w:docPart w:val="4AF4E04273AE4A3A8C818AFC3418EC1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EF105A">
            <w:rPr>
              <w:lang w:val="de-AT"/>
            </w:rPr>
            <w:t>RÖDLACH, VOCK</w:t>
          </w:r>
        </w:sdtContent>
      </w:sdt>
    </w:p>
    <w:p w14:paraId="41F40EAD" w14:textId="77777777" w:rsidR="00422EE4" w:rsidRPr="00EF105A" w:rsidRDefault="00422EE4">
      <w:bookmarkStart w:id="0" w:name="_Toc94255553"/>
      <w:r>
        <w:br w:type="page"/>
      </w:r>
    </w:p>
    <w:p w14:paraId="4AE3E275" w14:textId="77777777" w:rsidR="00134CA4" w:rsidRPr="00BD4532" w:rsidRDefault="00134CA4" w:rsidP="00A03E7A">
      <w:pPr>
        <w:pStyle w:val="Inhaltsverzeichnisberschrift"/>
        <w:spacing w:before="0"/>
        <w:rPr>
          <w:lang w:val="de-AT"/>
        </w:rPr>
      </w:pPr>
      <w:r w:rsidRPr="00BD4532">
        <w:rPr>
          <w:lang w:val="de-AT"/>
        </w:rPr>
        <w:lastRenderedPageBreak/>
        <w:t>Inhaltsverzeichnis</w:t>
      </w:r>
      <w:bookmarkEnd w:id="0"/>
    </w:p>
    <w:p w14:paraId="732B7FE6" w14:textId="25B47630" w:rsidR="00A73DFA" w:rsidRDefault="00370105">
      <w:pPr>
        <w:pStyle w:val="Verzeichnis1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r>
        <w:fldChar w:fldCharType="begin"/>
      </w:r>
      <w:r>
        <w:instrText xml:space="preserve"> TOC \o "2-3" \h \z \t "Überschrift 1;1" </w:instrText>
      </w:r>
      <w:r>
        <w:fldChar w:fldCharType="separate"/>
      </w:r>
      <w:hyperlink w:anchor="_Toc165831077" w:history="1">
        <w:r w:rsidR="00A73DFA" w:rsidRPr="00090857">
          <w:rPr>
            <w:rStyle w:val="Hyperlink"/>
            <w:noProof/>
          </w:rPr>
          <w:t>Task Description</w:t>
        </w:r>
        <w:r w:rsidR="00A73DFA">
          <w:rPr>
            <w:noProof/>
            <w:webHidden/>
          </w:rPr>
          <w:tab/>
        </w:r>
        <w:r w:rsidR="00A73DFA">
          <w:rPr>
            <w:noProof/>
            <w:webHidden/>
          </w:rPr>
          <w:fldChar w:fldCharType="begin"/>
        </w:r>
        <w:r w:rsidR="00A73DFA">
          <w:rPr>
            <w:noProof/>
            <w:webHidden/>
          </w:rPr>
          <w:instrText xml:space="preserve"> PAGEREF _Toc165831077 \h </w:instrText>
        </w:r>
        <w:r w:rsidR="00A73DFA">
          <w:rPr>
            <w:noProof/>
            <w:webHidden/>
          </w:rPr>
        </w:r>
        <w:r w:rsidR="00A73DFA">
          <w:rPr>
            <w:noProof/>
            <w:webHidden/>
          </w:rPr>
          <w:fldChar w:fldCharType="separate"/>
        </w:r>
        <w:r w:rsidR="00863FFB">
          <w:rPr>
            <w:noProof/>
            <w:webHidden/>
          </w:rPr>
          <w:t>3</w:t>
        </w:r>
        <w:r w:rsidR="00A73DFA">
          <w:rPr>
            <w:noProof/>
            <w:webHidden/>
          </w:rPr>
          <w:fldChar w:fldCharType="end"/>
        </w:r>
      </w:hyperlink>
    </w:p>
    <w:p w14:paraId="66D68148" w14:textId="7B8F4672" w:rsidR="00A73DFA" w:rsidRDefault="00A73DFA">
      <w:pPr>
        <w:pStyle w:val="Verzeichnis1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5831078" w:history="1">
        <w:r w:rsidRPr="00090857">
          <w:rPr>
            <w:rStyle w:val="Hyperlink"/>
            <w:noProof/>
          </w:rPr>
          <w:t>Measurement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_Toc165831078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FF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2A8232" w14:textId="6F8FFF40" w:rsidR="00A73DFA" w:rsidRDefault="00A73DFA">
      <w:pPr>
        <w:pStyle w:val="Verzeichnis1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5831079" w:history="1">
        <w:r w:rsidRPr="00090857">
          <w:rPr>
            <w:rStyle w:val="Hyperlink"/>
            <w:noProof/>
          </w:rPr>
          <w:t>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_Toc165831079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FF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D1863D" w14:textId="72D8FF70" w:rsidR="00A73DFA" w:rsidRDefault="00A73DFA">
      <w:pPr>
        <w:pStyle w:val="Verzeichnis2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5831080" w:history="1">
        <w:r w:rsidRPr="00090857">
          <w:rPr>
            <w:rStyle w:val="Hyperlink"/>
            <w:noProof/>
          </w:rPr>
          <w:t>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_Toc165831080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FF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17B657" w14:textId="7F8832C7" w:rsidR="00A73DFA" w:rsidRDefault="00A73DFA">
      <w:pPr>
        <w:pStyle w:val="Verzeichnis2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5831081" w:history="1">
        <w:r w:rsidRPr="00090857">
          <w:rPr>
            <w:rStyle w:val="Hyperlink"/>
            <w:noProof/>
          </w:rPr>
          <w:t>Histograms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_Toc165831081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FF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BAFBD4" w14:textId="4FDEDAE3" w:rsidR="00A73DFA" w:rsidRDefault="00A73DFA">
      <w:pPr>
        <w:pStyle w:val="Verzeichnis3"/>
        <w:tabs>
          <w:tab w:val="righ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5831082" w:history="1">
        <w:r w:rsidRPr="00090857">
          <w:rPr>
            <w:rStyle w:val="Hyperlink"/>
            <w:noProof/>
          </w:rPr>
          <w:t>No Load 50.000 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_Toc165831082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FF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5BADC8" w14:textId="55DB5107" w:rsidR="00A73DFA" w:rsidRDefault="00A73DFA">
      <w:pPr>
        <w:pStyle w:val="Verzeichnis3"/>
        <w:tabs>
          <w:tab w:val="righ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5831083" w:history="1">
        <w:r w:rsidRPr="00090857">
          <w:rPr>
            <w:rStyle w:val="Hyperlink"/>
            <w:noProof/>
          </w:rPr>
          <w:t>Network Load 50.000 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_Toc165831083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FF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26D394" w14:textId="45B860D4" w:rsidR="00A73DFA" w:rsidRDefault="00A73DFA">
      <w:pPr>
        <w:pStyle w:val="Verzeichnis3"/>
        <w:tabs>
          <w:tab w:val="righ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5831084" w:history="1">
        <w:r w:rsidRPr="00090857">
          <w:rPr>
            <w:rStyle w:val="Hyperlink"/>
            <w:noProof/>
          </w:rPr>
          <w:t>CPU Load 50.000 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_Toc165831084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FF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8FD3C5" w14:textId="17C4FA5C" w:rsidR="00A73DFA" w:rsidRDefault="00A73DFA">
      <w:pPr>
        <w:pStyle w:val="Verzeichnis3"/>
        <w:tabs>
          <w:tab w:val="righ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5831085" w:history="1">
        <w:r w:rsidRPr="00090857">
          <w:rPr>
            <w:rStyle w:val="Hyperlink"/>
            <w:noProof/>
          </w:rPr>
          <w:t>No Load 500.000 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_Toc165831085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FF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BC01D5" w14:textId="0216D533" w:rsidR="00A73DFA" w:rsidRDefault="00A73DFA">
      <w:pPr>
        <w:pStyle w:val="Verzeichnis1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5831086" w:history="1">
        <w:r w:rsidRPr="00090857">
          <w:rPr>
            <w:rStyle w:val="Hyperlink"/>
            <w:noProof/>
          </w:rPr>
          <w:t>Alternative Setups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_Toc165831086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FF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9F3D58" w14:textId="612227DD" w:rsidR="00A73DFA" w:rsidRDefault="00A73DFA">
      <w:pPr>
        <w:pStyle w:val="Verzeichnis1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5831087" w:history="1">
        <w:r w:rsidRPr="00090857">
          <w:rPr>
            <w:rStyle w:val="Hyperlink"/>
            <w:noProof/>
          </w:rPr>
          <w:t>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_Toc165831087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63FF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D0217D" w14:textId="6B012133" w:rsidR="00134CA4" w:rsidRPr="00BD4532" w:rsidRDefault="00370105" w:rsidP="00134CA4">
      <w:r>
        <w:rPr>
          <w:lang w:val="en-US"/>
        </w:rPr>
        <w:fldChar w:fldCharType="end"/>
      </w:r>
      <w:r w:rsidR="00134CA4" w:rsidRPr="00BD4532">
        <w:br w:type="page"/>
      </w:r>
    </w:p>
    <w:p w14:paraId="28A16F2F" w14:textId="77777777" w:rsidR="00134CA4" w:rsidRPr="00EF105A" w:rsidRDefault="00EF105A" w:rsidP="00B471BB">
      <w:pPr>
        <w:pStyle w:val="berschrift1"/>
        <w:rPr>
          <w:lang w:val="en-US"/>
        </w:rPr>
      </w:pPr>
      <w:bookmarkStart w:id="1" w:name="_Toc165831077"/>
      <w:r>
        <w:rPr>
          <w:lang w:val="en-US"/>
        </w:rPr>
        <w:lastRenderedPageBreak/>
        <w:t>Task Description</w:t>
      </w:r>
      <w:bookmarkEnd w:id="1"/>
    </w:p>
    <w:p w14:paraId="54332F73" w14:textId="77777777" w:rsidR="00EF105A" w:rsidRPr="004A1DFD" w:rsidRDefault="00EF105A" w:rsidP="004A1DFD">
      <w:pPr>
        <w:pStyle w:val="Listenabsatz"/>
        <w:numPr>
          <w:ilvl w:val="0"/>
          <w:numId w:val="14"/>
        </w:numPr>
      </w:pPr>
      <w:bookmarkStart w:id="2" w:name="_Toc94254855"/>
      <w:bookmarkStart w:id="3" w:name="_Toc94254959"/>
      <w:bookmarkStart w:id="4" w:name="_Toc94255066"/>
      <w:r w:rsidRPr="004A1DFD">
        <w:t xml:space="preserve">Implement a C language module (or other language of choice) </w:t>
      </w:r>
    </w:p>
    <w:p w14:paraId="4AB0234C" w14:textId="77777777" w:rsidR="00EF105A" w:rsidRPr="004A1DFD" w:rsidRDefault="00EF105A" w:rsidP="004A1DFD">
      <w:pPr>
        <w:pStyle w:val="Listenabsatz"/>
        <w:numPr>
          <w:ilvl w:val="0"/>
          <w:numId w:val="14"/>
        </w:numPr>
      </w:pPr>
      <w:r w:rsidRPr="004A1DFD">
        <w:t xml:space="preserve">Implement one socket for transmission of the ping message between two nodes </w:t>
      </w:r>
    </w:p>
    <w:p w14:paraId="6246F040" w14:textId="77777777" w:rsidR="00EF105A" w:rsidRDefault="00EF105A" w:rsidP="00134CA4">
      <w:pPr>
        <w:pStyle w:val="Listenabsatz"/>
        <w:numPr>
          <w:ilvl w:val="0"/>
          <w:numId w:val="14"/>
        </w:numPr>
      </w:pPr>
      <w:r w:rsidRPr="004A1DFD">
        <w:t>An echo function shall transmit every received package back to the sender</w:t>
      </w:r>
    </w:p>
    <w:p w14:paraId="567BB8B1" w14:textId="77777777" w:rsidR="004A1DFD" w:rsidRPr="004A1DFD" w:rsidRDefault="004A1DFD" w:rsidP="004A1DFD">
      <w:pPr>
        <w:ind w:left="360"/>
        <w:rPr>
          <w:rStyle w:val="Hervorhebung"/>
          <w:iCs w:val="0"/>
          <w:lang w:val="en-US"/>
        </w:rPr>
      </w:pPr>
      <w:r w:rsidRPr="004A1DFD">
        <w:rPr>
          <w:rStyle w:val="Hervorhebung"/>
          <w:iCs w:val="0"/>
          <w:lang w:val="en-US"/>
        </w:rPr>
        <w:t>Furthermore:</w:t>
      </w:r>
    </w:p>
    <w:p w14:paraId="6369384A" w14:textId="77777777" w:rsidR="004A1DFD" w:rsidRPr="004A1DFD" w:rsidRDefault="00EF105A" w:rsidP="004A1DFD">
      <w:pPr>
        <w:pStyle w:val="Listenabsatz"/>
        <w:numPr>
          <w:ilvl w:val="0"/>
          <w:numId w:val="14"/>
        </w:numPr>
      </w:pPr>
      <w:r w:rsidRPr="004A1DFD">
        <w:t xml:space="preserve">Determine the following values for each measurement </w:t>
      </w:r>
    </w:p>
    <w:p w14:paraId="56A14E7E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min round-trip time </w:t>
      </w:r>
    </w:p>
    <w:p w14:paraId="054D08ED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mean round-trip time </w:t>
      </w:r>
    </w:p>
    <w:p w14:paraId="775C14B5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max round-trip time </w:t>
      </w:r>
    </w:p>
    <w:p w14:paraId="22934ED4" w14:textId="77777777" w:rsidR="004A1DFD" w:rsidRPr="004A1DFD" w:rsidRDefault="00EF105A" w:rsidP="004A1DFD">
      <w:pPr>
        <w:pStyle w:val="Listenabsatz"/>
        <w:numPr>
          <w:ilvl w:val="0"/>
          <w:numId w:val="14"/>
        </w:numPr>
      </w:pPr>
      <w:r w:rsidRPr="004A1DFD">
        <w:t xml:space="preserve">Determine histogram for each measurement </w:t>
      </w:r>
    </w:p>
    <w:p w14:paraId="0843E439" w14:textId="77777777" w:rsidR="004A1DFD" w:rsidRPr="004A1DFD" w:rsidRDefault="00EF105A" w:rsidP="004A1DFD">
      <w:pPr>
        <w:pStyle w:val="Listenabsatz"/>
        <w:numPr>
          <w:ilvl w:val="0"/>
          <w:numId w:val="14"/>
        </w:numPr>
      </w:pPr>
      <w:r w:rsidRPr="004A1DFD">
        <w:t xml:space="preserve">Measure the following setups </w:t>
      </w:r>
    </w:p>
    <w:p w14:paraId="2F9723F1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50.000 cycles normal operation </w:t>
      </w:r>
    </w:p>
    <w:p w14:paraId="544AA818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50.000 cycles high network load </w:t>
      </w:r>
    </w:p>
    <w:p w14:paraId="4F1F8EDD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50.000 cycles high </w:t>
      </w:r>
      <w:proofErr w:type="spellStart"/>
      <w:r w:rsidRPr="004A1DFD">
        <w:t>cpu</w:t>
      </w:r>
      <w:proofErr w:type="spellEnd"/>
      <w:r w:rsidRPr="004A1DFD">
        <w:t xml:space="preserve"> load </w:t>
      </w:r>
    </w:p>
    <w:p w14:paraId="08B88E94" w14:textId="77777777" w:rsidR="00EF105A" w:rsidRPr="004A1DFD" w:rsidRDefault="00EF105A" w:rsidP="004A1DFD">
      <w:pPr>
        <w:pStyle w:val="Listenabsatz"/>
        <w:numPr>
          <w:ilvl w:val="1"/>
          <w:numId w:val="14"/>
        </w:numPr>
        <w:rPr>
          <w:rStyle w:val="Hervorhebung"/>
        </w:rPr>
      </w:pPr>
      <w:r w:rsidRPr="004A1DFD">
        <w:t>500.000 cycles normal operation</w:t>
      </w:r>
    </w:p>
    <w:p w14:paraId="2B427286" w14:textId="77777777" w:rsidR="00134CA4" w:rsidRDefault="004A1DFD" w:rsidP="008879B0">
      <w:pPr>
        <w:pStyle w:val="berschrift1"/>
      </w:pPr>
      <w:bookmarkStart w:id="5" w:name="_Toc121319661"/>
      <w:bookmarkStart w:id="6" w:name="_Toc129777479"/>
      <w:bookmarkStart w:id="7" w:name="_Toc165831078"/>
      <w:r>
        <w:t>Measurement Setup</w:t>
      </w:r>
      <w:bookmarkEnd w:id="2"/>
      <w:bookmarkEnd w:id="3"/>
      <w:bookmarkEnd w:id="4"/>
      <w:bookmarkEnd w:id="5"/>
      <w:bookmarkEnd w:id="6"/>
      <w:bookmarkEnd w:id="7"/>
    </w:p>
    <w:p w14:paraId="2F303F58" w14:textId="402E1FE0" w:rsidR="00E938A4" w:rsidRDefault="00E938A4" w:rsidP="00E938A4">
      <w:pPr>
        <w:rPr>
          <w:lang w:val="en-US"/>
        </w:rPr>
      </w:pPr>
      <w:r w:rsidRPr="00E938A4">
        <w:rPr>
          <w:lang w:val="en-US"/>
        </w:rPr>
        <w:t>The Setup consists of t</w:t>
      </w:r>
      <w:r>
        <w:rPr>
          <w:lang w:val="en-US"/>
        </w:rPr>
        <w:t xml:space="preserve">he two nodes (pi4 &amp; pi3), a laptop computer and a network switch. The laptop acts as a </w:t>
      </w:r>
      <w:r w:rsidR="008879B0">
        <w:rPr>
          <w:lang w:val="en-US"/>
        </w:rPr>
        <w:t>DHCP-Server and controls the nodes via a Secure Shell (SSH) interface.</w:t>
      </w:r>
      <w:r w:rsidR="008E581E">
        <w:rPr>
          <w:lang w:val="en-US"/>
        </w:rPr>
        <w:t xml:space="preserve"> </w:t>
      </w:r>
    </w:p>
    <w:p w14:paraId="72D30FCB" w14:textId="4902F868" w:rsidR="008E581E" w:rsidRDefault="008E581E" w:rsidP="00E938A4">
      <w:pPr>
        <w:rPr>
          <w:lang w:val="en-US"/>
        </w:rPr>
      </w:pPr>
      <w:r>
        <w:rPr>
          <w:lang w:val="en-US"/>
        </w:rPr>
        <w:t>The Master node sends a UDP Package filled with a unique message ID, the timestamp of the beginning of the measurement and a REQ message. The Slave node receives the package changes the REQ message to ACK and returns the package to the master.</w:t>
      </w:r>
    </w:p>
    <w:p w14:paraId="37CD428A" w14:textId="53B09150" w:rsidR="008E581E" w:rsidRDefault="008E581E" w:rsidP="00E938A4">
      <w:pPr>
        <w:rPr>
          <w:lang w:val="en-US"/>
        </w:rPr>
      </w:pPr>
      <w:r>
        <w:rPr>
          <w:lang w:val="en-US"/>
        </w:rPr>
        <w:t xml:space="preserve">Upon receiving back, the package the master checks the message </w:t>
      </w:r>
      <w:proofErr w:type="gramStart"/>
      <w:r>
        <w:rPr>
          <w:lang w:val="en-US"/>
        </w:rPr>
        <w:t>ID</w:t>
      </w:r>
      <w:proofErr w:type="gramEnd"/>
      <w:r>
        <w:rPr>
          <w:lang w:val="en-US"/>
        </w:rPr>
        <w:t xml:space="preserve"> and the timestamp calculates the roundtrip time and saves it. After all measurements are finished, the results are written to a .csv logfile.</w:t>
      </w:r>
    </w:p>
    <w:p w14:paraId="3410109A" w14:textId="04C66834" w:rsidR="00DC02CB" w:rsidRDefault="00DC02CB" w:rsidP="00E938A4">
      <w:pPr>
        <w:rPr>
          <w:lang w:val="en-US"/>
        </w:rPr>
      </w:pPr>
      <w:r>
        <w:rPr>
          <w:lang w:val="en-US"/>
        </w:rPr>
        <w:t xml:space="preserve">The 3 Datapoints are stored in a data structure called </w:t>
      </w:r>
      <w:proofErr w:type="spellStart"/>
      <w:r>
        <w:rPr>
          <w:lang w:val="en-US"/>
        </w:rPr>
        <w:t>message_t</w:t>
      </w:r>
      <w:proofErr w:type="spellEnd"/>
      <w:r>
        <w:rPr>
          <w:lang w:val="en-US"/>
        </w:rPr>
        <w:t xml:space="preserve"> which is defined in the </w:t>
      </w:r>
      <w:proofErr w:type="spellStart"/>
      <w:r>
        <w:rPr>
          <w:lang w:val="en-US"/>
        </w:rPr>
        <w:t>types.h</w:t>
      </w:r>
      <w:proofErr w:type="spellEnd"/>
      <w:r>
        <w:rPr>
          <w:lang w:val="en-US"/>
        </w:rPr>
        <w:t xml:space="preserve"> file</w:t>
      </w:r>
      <w:r w:rsidR="000218A7">
        <w:rPr>
          <w:lang w:val="en-US"/>
        </w:rPr>
        <w:t xml:space="preserve"> as shown below.</w:t>
      </w:r>
    </w:p>
    <w:p w14:paraId="6555F443" w14:textId="77777777" w:rsidR="000218A7" w:rsidRPr="000218A7" w:rsidRDefault="000218A7" w:rsidP="000218A7">
      <w:pPr>
        <w:pStyle w:val="KeinLeerraum"/>
        <w:rPr>
          <w:i/>
          <w:iCs/>
          <w:color w:val="55595B" w:themeColor="text2" w:themeShade="BF"/>
          <w:lang w:val="en-US"/>
        </w:rPr>
      </w:pPr>
      <w:r w:rsidRPr="000218A7">
        <w:rPr>
          <w:i/>
          <w:iCs/>
          <w:color w:val="2AB2FF" w:themeColor="accent1" w:themeTint="99"/>
          <w:lang w:val="en-US"/>
        </w:rPr>
        <w:t xml:space="preserve">typedef </w:t>
      </w:r>
      <w:proofErr w:type="gramStart"/>
      <w:r w:rsidRPr="000218A7">
        <w:rPr>
          <w:i/>
          <w:iCs/>
          <w:color w:val="2AB2FF" w:themeColor="accent1" w:themeTint="99"/>
          <w:lang w:val="en-US"/>
        </w:rPr>
        <w:t xml:space="preserve">struct  </w:t>
      </w:r>
      <w:r w:rsidRPr="000218A7">
        <w:rPr>
          <w:i/>
          <w:iCs/>
          <w:color w:val="55595B" w:themeColor="text2" w:themeShade="BF"/>
          <w:lang w:val="en-US"/>
        </w:rPr>
        <w:t>_</w:t>
      </w:r>
      <w:proofErr w:type="gramEnd"/>
      <w:r w:rsidRPr="000218A7">
        <w:rPr>
          <w:i/>
          <w:iCs/>
          <w:color w:val="55595B" w:themeColor="text2" w:themeShade="BF"/>
          <w:lang w:val="en-US"/>
        </w:rPr>
        <w:t>_attribute__ ((__packed__)) {</w:t>
      </w:r>
    </w:p>
    <w:p w14:paraId="2D889D9C" w14:textId="77777777" w:rsidR="000218A7" w:rsidRPr="000218A7" w:rsidRDefault="000218A7" w:rsidP="000218A7">
      <w:pPr>
        <w:pStyle w:val="KeinLeerraum"/>
        <w:rPr>
          <w:i/>
          <w:iCs/>
          <w:color w:val="55595B" w:themeColor="text2" w:themeShade="BF"/>
          <w:lang w:val="en-US"/>
        </w:rPr>
      </w:pPr>
      <w:r w:rsidRPr="000218A7">
        <w:rPr>
          <w:i/>
          <w:iCs/>
          <w:color w:val="2AB2FF" w:themeColor="accent1" w:themeTint="99"/>
          <w:lang w:val="en-US"/>
        </w:rPr>
        <w:t xml:space="preserve">    int64_t</w:t>
      </w:r>
      <w:r w:rsidRPr="000218A7">
        <w:rPr>
          <w:i/>
          <w:iCs/>
          <w:color w:val="55595B" w:themeColor="text2" w:themeShade="BF"/>
          <w:lang w:val="en-US"/>
        </w:rPr>
        <w:t xml:space="preserve"> </w:t>
      </w:r>
      <w:proofErr w:type="spellStart"/>
      <w:r w:rsidRPr="000218A7">
        <w:rPr>
          <w:i/>
          <w:iCs/>
          <w:color w:val="55595B" w:themeColor="text2" w:themeShade="BF"/>
          <w:lang w:val="en-US"/>
        </w:rPr>
        <w:t>timestamp_</w:t>
      </w:r>
      <w:proofErr w:type="gramStart"/>
      <w:r w:rsidRPr="000218A7">
        <w:rPr>
          <w:i/>
          <w:iCs/>
          <w:color w:val="55595B" w:themeColor="text2" w:themeShade="BF"/>
          <w:lang w:val="en-US"/>
        </w:rPr>
        <w:t>sec</w:t>
      </w:r>
      <w:proofErr w:type="spellEnd"/>
      <w:r w:rsidRPr="000218A7">
        <w:rPr>
          <w:i/>
          <w:iCs/>
          <w:color w:val="55595B" w:themeColor="text2" w:themeShade="BF"/>
          <w:lang w:val="en-US"/>
        </w:rPr>
        <w:t>;</w:t>
      </w:r>
      <w:proofErr w:type="gramEnd"/>
    </w:p>
    <w:p w14:paraId="6D133965" w14:textId="77777777" w:rsidR="000218A7" w:rsidRPr="000218A7" w:rsidRDefault="000218A7" w:rsidP="000218A7">
      <w:pPr>
        <w:pStyle w:val="KeinLeerraum"/>
        <w:rPr>
          <w:i/>
          <w:iCs/>
          <w:color w:val="55595B" w:themeColor="text2" w:themeShade="BF"/>
          <w:lang w:val="en-US"/>
        </w:rPr>
      </w:pPr>
      <w:r w:rsidRPr="000218A7">
        <w:rPr>
          <w:i/>
          <w:iCs/>
          <w:color w:val="55595B" w:themeColor="text2" w:themeShade="BF"/>
          <w:lang w:val="en-US"/>
        </w:rPr>
        <w:t xml:space="preserve">    </w:t>
      </w:r>
      <w:r w:rsidRPr="000218A7">
        <w:rPr>
          <w:i/>
          <w:iCs/>
          <w:color w:val="2AB2FF" w:themeColor="accent1" w:themeTint="99"/>
          <w:lang w:val="en-US"/>
        </w:rPr>
        <w:t>int64_t</w:t>
      </w:r>
      <w:r w:rsidRPr="000218A7">
        <w:rPr>
          <w:i/>
          <w:iCs/>
          <w:color w:val="55595B" w:themeColor="text2" w:themeShade="BF"/>
          <w:lang w:val="en-US"/>
        </w:rPr>
        <w:t xml:space="preserve"> </w:t>
      </w:r>
      <w:proofErr w:type="spellStart"/>
      <w:r w:rsidRPr="000218A7">
        <w:rPr>
          <w:i/>
          <w:iCs/>
          <w:color w:val="55595B" w:themeColor="text2" w:themeShade="BF"/>
          <w:lang w:val="en-US"/>
        </w:rPr>
        <w:t>timestamp_</w:t>
      </w:r>
      <w:proofErr w:type="gramStart"/>
      <w:r w:rsidRPr="000218A7">
        <w:rPr>
          <w:i/>
          <w:iCs/>
          <w:color w:val="55595B" w:themeColor="text2" w:themeShade="BF"/>
          <w:lang w:val="en-US"/>
        </w:rPr>
        <w:t>nsec</w:t>
      </w:r>
      <w:proofErr w:type="spellEnd"/>
      <w:r w:rsidRPr="000218A7">
        <w:rPr>
          <w:i/>
          <w:iCs/>
          <w:color w:val="55595B" w:themeColor="text2" w:themeShade="BF"/>
          <w:lang w:val="en-US"/>
        </w:rPr>
        <w:t>;</w:t>
      </w:r>
      <w:proofErr w:type="gramEnd"/>
    </w:p>
    <w:p w14:paraId="158DBBB9" w14:textId="77777777" w:rsidR="000218A7" w:rsidRPr="000218A7" w:rsidRDefault="000218A7" w:rsidP="000218A7">
      <w:pPr>
        <w:pStyle w:val="KeinLeerraum"/>
        <w:rPr>
          <w:i/>
          <w:iCs/>
          <w:color w:val="55595B" w:themeColor="text2" w:themeShade="BF"/>
          <w:lang w:val="en-US"/>
        </w:rPr>
      </w:pPr>
      <w:r w:rsidRPr="000218A7">
        <w:rPr>
          <w:i/>
          <w:iCs/>
          <w:color w:val="2AB2FF" w:themeColor="accent1" w:themeTint="99"/>
          <w:lang w:val="en-US"/>
        </w:rPr>
        <w:t xml:space="preserve">    uint32_t</w:t>
      </w:r>
      <w:r w:rsidRPr="000218A7">
        <w:rPr>
          <w:i/>
          <w:iCs/>
          <w:color w:val="55595B" w:themeColor="text2" w:themeShade="BF"/>
          <w:lang w:val="en-US"/>
        </w:rPr>
        <w:t xml:space="preserve"> </w:t>
      </w:r>
      <w:proofErr w:type="gramStart"/>
      <w:r w:rsidRPr="000218A7">
        <w:rPr>
          <w:i/>
          <w:iCs/>
          <w:color w:val="55595B" w:themeColor="text2" w:themeShade="BF"/>
          <w:lang w:val="en-US"/>
        </w:rPr>
        <w:t>id;</w:t>
      </w:r>
      <w:proofErr w:type="gramEnd"/>
    </w:p>
    <w:p w14:paraId="79676E90" w14:textId="77777777" w:rsidR="000218A7" w:rsidRPr="000218A7" w:rsidRDefault="000218A7" w:rsidP="000218A7">
      <w:pPr>
        <w:pStyle w:val="KeinLeerraum"/>
        <w:rPr>
          <w:i/>
          <w:iCs/>
          <w:color w:val="55595B" w:themeColor="text2" w:themeShade="BF"/>
          <w:lang w:val="en-US"/>
        </w:rPr>
      </w:pPr>
      <w:r w:rsidRPr="000218A7">
        <w:rPr>
          <w:i/>
          <w:iCs/>
          <w:color w:val="55595B" w:themeColor="text2" w:themeShade="BF"/>
          <w:lang w:val="en-US"/>
        </w:rPr>
        <w:t xml:space="preserve">    </w:t>
      </w:r>
      <w:r w:rsidRPr="000218A7">
        <w:rPr>
          <w:i/>
          <w:iCs/>
          <w:color w:val="2AB2FF" w:themeColor="accent1" w:themeTint="99"/>
          <w:lang w:val="en-US"/>
        </w:rPr>
        <w:t>char</w:t>
      </w:r>
      <w:r w:rsidRPr="000218A7">
        <w:rPr>
          <w:i/>
          <w:iCs/>
          <w:color w:val="55595B" w:themeColor="text2" w:themeShade="BF"/>
          <w:lang w:val="en-US"/>
        </w:rPr>
        <w:t xml:space="preserve"> </w:t>
      </w:r>
      <w:proofErr w:type="gramStart"/>
      <w:r w:rsidRPr="000218A7">
        <w:rPr>
          <w:i/>
          <w:iCs/>
          <w:color w:val="55595B" w:themeColor="text2" w:themeShade="BF"/>
          <w:lang w:val="en-US"/>
        </w:rPr>
        <w:t>control[</w:t>
      </w:r>
      <w:proofErr w:type="gramEnd"/>
      <w:r w:rsidRPr="000218A7">
        <w:rPr>
          <w:i/>
          <w:iCs/>
          <w:color w:val="55595B" w:themeColor="text2" w:themeShade="BF"/>
          <w:lang w:val="en-US"/>
        </w:rPr>
        <w:t>4];</w:t>
      </w:r>
    </w:p>
    <w:p w14:paraId="514E791C" w14:textId="100979A9" w:rsidR="000218A7" w:rsidRPr="000218A7" w:rsidRDefault="000218A7" w:rsidP="000218A7">
      <w:pPr>
        <w:pStyle w:val="KeinLeerraum"/>
        <w:rPr>
          <w:i/>
          <w:iCs/>
          <w:color w:val="55595B" w:themeColor="text2" w:themeShade="BF"/>
          <w:lang w:val="en-US"/>
        </w:rPr>
      </w:pPr>
      <w:r w:rsidRPr="000218A7">
        <w:rPr>
          <w:i/>
          <w:iCs/>
          <w:color w:val="55595B" w:themeColor="text2" w:themeShade="BF"/>
          <w:lang w:val="en-US"/>
        </w:rPr>
        <w:t xml:space="preserve">} </w:t>
      </w:r>
      <w:proofErr w:type="spellStart"/>
      <w:r w:rsidRPr="000218A7">
        <w:rPr>
          <w:i/>
          <w:iCs/>
          <w:color w:val="55595B" w:themeColor="text2" w:themeShade="BF"/>
          <w:lang w:val="en-US"/>
        </w:rPr>
        <w:t>message_</w:t>
      </w:r>
      <w:proofErr w:type="gramStart"/>
      <w:r w:rsidRPr="000218A7">
        <w:rPr>
          <w:i/>
          <w:iCs/>
          <w:color w:val="55595B" w:themeColor="text2" w:themeShade="BF"/>
          <w:lang w:val="en-US"/>
        </w:rPr>
        <w:t>t</w:t>
      </w:r>
      <w:proofErr w:type="spellEnd"/>
      <w:r w:rsidRPr="000218A7">
        <w:rPr>
          <w:i/>
          <w:iCs/>
          <w:color w:val="55595B" w:themeColor="text2" w:themeShade="BF"/>
          <w:lang w:val="en-US"/>
        </w:rPr>
        <w:t>;</w:t>
      </w:r>
      <w:proofErr w:type="gramEnd"/>
    </w:p>
    <w:p w14:paraId="79705E90" w14:textId="58B1B23F" w:rsidR="00DC02CB" w:rsidRPr="00E938A4" w:rsidRDefault="00DC02CB" w:rsidP="00E938A4">
      <w:pPr>
        <w:rPr>
          <w:lang w:val="en-US"/>
        </w:rPr>
      </w:pPr>
      <w:r>
        <w:rPr>
          <w:lang w:val="en-US"/>
        </w:rPr>
        <w:t xml:space="preserve"> </w:t>
      </w:r>
    </w:p>
    <w:p w14:paraId="68FAE371" w14:textId="77777777" w:rsidR="008879B0" w:rsidRDefault="00E938A4" w:rsidP="009165CE">
      <w:pPr>
        <w:jc w:val="center"/>
      </w:pPr>
      <w:bookmarkStart w:id="8" w:name="_Toc94254856"/>
      <w:bookmarkStart w:id="9" w:name="_Toc94254960"/>
      <w:bookmarkStart w:id="10" w:name="_Toc94255067"/>
      <w:bookmarkStart w:id="11" w:name="_Toc121319662"/>
      <w:bookmarkStart w:id="12" w:name="_Toc129777480"/>
      <w:r w:rsidRPr="00E938A4">
        <w:rPr>
          <w:noProof/>
        </w:rPr>
        <w:lastRenderedPageBreak/>
        <w:drawing>
          <wp:inline distT="0" distB="0" distL="0" distR="0" wp14:anchorId="144D00D4" wp14:editId="10FE56B2">
            <wp:extent cx="5161280" cy="2302340"/>
            <wp:effectExtent l="0" t="0" r="1270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674" cy="232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bookmarkEnd w:id="9"/>
      <w:bookmarkEnd w:id="10"/>
      <w:bookmarkEnd w:id="11"/>
      <w:bookmarkEnd w:id="12"/>
    </w:p>
    <w:p w14:paraId="5D15D181" w14:textId="77777777" w:rsidR="00400410" w:rsidRDefault="00400410" w:rsidP="009165CE">
      <w:pPr>
        <w:jc w:val="center"/>
      </w:pPr>
    </w:p>
    <w:p w14:paraId="29F67168" w14:textId="77777777" w:rsidR="00400410" w:rsidRPr="00400410" w:rsidRDefault="00400410" w:rsidP="00400410"/>
    <w:p w14:paraId="6BA23A96" w14:textId="77777777" w:rsidR="009165CE" w:rsidRDefault="009165CE" w:rsidP="00BC505D">
      <w:pPr>
        <w:jc w:val="center"/>
      </w:pPr>
      <w:r w:rsidRPr="009165CE">
        <w:rPr>
          <w:noProof/>
        </w:rPr>
        <w:drawing>
          <wp:inline distT="0" distB="0" distL="0" distR="0" wp14:anchorId="5F20D8E3" wp14:editId="1EC9D9E1">
            <wp:extent cx="2515085" cy="4469323"/>
            <wp:effectExtent l="0" t="5715" r="0" b="0"/>
            <wp:docPr id="15990262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26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5126" cy="4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2007" w14:textId="5D1473A6" w:rsidR="00400410" w:rsidRDefault="00400410">
      <w:r>
        <w:br w:type="page"/>
      </w:r>
    </w:p>
    <w:p w14:paraId="74A58F9A" w14:textId="77777777" w:rsidR="00400410" w:rsidRDefault="00400410" w:rsidP="00BC505D">
      <w:pPr>
        <w:jc w:val="center"/>
      </w:pPr>
    </w:p>
    <w:p w14:paraId="64BC9A11" w14:textId="41C9893A" w:rsidR="00134CA4" w:rsidRDefault="008879B0" w:rsidP="008879B0">
      <w:pPr>
        <w:pStyle w:val="berschrift1"/>
      </w:pPr>
      <w:bookmarkStart w:id="13" w:name="_Toc165831079"/>
      <w:proofErr w:type="spellStart"/>
      <w:r>
        <w:t>Result</w:t>
      </w:r>
      <w:bookmarkEnd w:id="13"/>
      <w:proofErr w:type="spellEnd"/>
    </w:p>
    <w:p w14:paraId="326F6A4C" w14:textId="77777777" w:rsidR="00374949" w:rsidRPr="00374949" w:rsidRDefault="00374949" w:rsidP="00374949">
      <w:pPr>
        <w:pStyle w:val="berschrift2"/>
      </w:pPr>
      <w:bookmarkStart w:id="14" w:name="_Toc165831080"/>
      <w:r>
        <w:t>Data</w:t>
      </w:r>
      <w:bookmarkEnd w:id="14"/>
    </w:p>
    <w:tbl>
      <w:tblPr>
        <w:tblW w:w="87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2629"/>
        <w:gridCol w:w="1283"/>
        <w:gridCol w:w="1381"/>
        <w:gridCol w:w="1572"/>
      </w:tblGrid>
      <w:tr w:rsidR="00374949" w:rsidRPr="00374949" w14:paraId="7D548955" w14:textId="77777777" w:rsidTr="008E581E">
        <w:trPr>
          <w:trHeight w:val="396"/>
          <w:jc w:val="center"/>
        </w:trPr>
        <w:tc>
          <w:tcPr>
            <w:tcW w:w="8708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74DC391" w14:textId="77777777" w:rsidR="00374949" w:rsidRPr="008E581E" w:rsidRDefault="00374949" w:rsidP="00374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  <w:lang w:eastAsia="de-AT"/>
              </w:rPr>
            </w:pPr>
            <w:proofErr w:type="spellStart"/>
            <w:r w:rsidRPr="008E581E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  <w:lang w:eastAsia="de-AT"/>
              </w:rPr>
              <w:t>Measuremt</w:t>
            </w:r>
            <w:proofErr w:type="spellEnd"/>
            <w:r w:rsidRPr="008E581E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  <w:lang w:eastAsia="de-AT"/>
              </w:rPr>
              <w:t xml:space="preserve"> pi4 - pi3</w:t>
            </w:r>
          </w:p>
        </w:tc>
      </w:tr>
      <w:tr w:rsidR="00374949" w:rsidRPr="00374949" w14:paraId="354A9FE3" w14:textId="77777777" w:rsidTr="008E581E">
        <w:trPr>
          <w:trHeight w:val="396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5853B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4EBF2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</w:p>
        </w:tc>
        <w:tc>
          <w:tcPr>
            <w:tcW w:w="1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C6FA5" w14:textId="77777777" w:rsidR="00374949" w:rsidRPr="00374949" w:rsidRDefault="00374949" w:rsidP="003749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AT"/>
              </w:rPr>
            </w:pP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3C06B" w14:textId="77777777" w:rsidR="00374949" w:rsidRPr="00374949" w:rsidRDefault="00374949" w:rsidP="003749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AT"/>
              </w:rPr>
            </w:pP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199A8C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</w:tr>
      <w:tr w:rsidR="00374949" w:rsidRPr="00374949" w14:paraId="5120E37F" w14:textId="77777777" w:rsidTr="008E581E">
        <w:trPr>
          <w:trHeight w:val="396"/>
          <w:jc w:val="center"/>
        </w:trPr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E495B2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No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.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of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cycles</w:t>
            </w:r>
            <w:proofErr w:type="spellEnd"/>
          </w:p>
        </w:tc>
        <w:tc>
          <w:tcPr>
            <w:tcW w:w="262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4F730D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FDAC10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MIN (µs)</w:t>
            </w:r>
          </w:p>
        </w:tc>
        <w:tc>
          <w:tcPr>
            <w:tcW w:w="138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BEC2D8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MAX (µs)</w:t>
            </w:r>
          </w:p>
        </w:tc>
        <w:tc>
          <w:tcPr>
            <w:tcW w:w="15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45BAED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MEAN (µs)</w:t>
            </w:r>
          </w:p>
        </w:tc>
      </w:tr>
      <w:tr w:rsidR="00374949" w:rsidRPr="00374949" w14:paraId="76852D3E" w14:textId="77777777" w:rsidTr="008E581E">
        <w:trPr>
          <w:trHeight w:val="378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47153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50.000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3C7677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969B5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8FA41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255D9E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</w:tr>
      <w:tr w:rsidR="00374949" w:rsidRPr="00374949" w14:paraId="5ECD0DA4" w14:textId="77777777" w:rsidTr="008E581E">
        <w:trPr>
          <w:trHeight w:val="378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5A23A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CD6AE8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no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load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B060C" w14:textId="1FC42F53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170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3C3F1" w14:textId="311A9DAE" w:rsidR="00374949" w:rsidRPr="00374949" w:rsidRDefault="00DC02CB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>
              <w:rPr>
                <w:rFonts w:ascii="Calibri" w:eastAsia="Times New Roman" w:hAnsi="Calibri" w:cs="Calibri"/>
                <w:color w:val="000000"/>
                <w:lang w:eastAsia="de-AT"/>
              </w:rPr>
              <w:t>3256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30B643" w14:textId="3AD9DCE9" w:rsidR="00374949" w:rsidRPr="00374949" w:rsidRDefault="00DC02CB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>
              <w:rPr>
                <w:rFonts w:ascii="Calibri" w:eastAsia="Times New Roman" w:hAnsi="Calibri" w:cs="Calibri"/>
                <w:color w:val="000000"/>
                <w:lang w:eastAsia="de-AT"/>
              </w:rPr>
              <w:t>296</w:t>
            </w:r>
          </w:p>
        </w:tc>
      </w:tr>
      <w:tr w:rsidR="00374949" w:rsidRPr="00374949" w14:paraId="5F8316C6" w14:textId="77777777" w:rsidTr="008E581E">
        <w:trPr>
          <w:trHeight w:val="378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3C98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CE8244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high netw</w:t>
            </w:r>
            <w:r>
              <w:rPr>
                <w:rFonts w:ascii="Calibri" w:eastAsia="Times New Roman" w:hAnsi="Calibri" w:cs="Calibri"/>
                <w:color w:val="000000"/>
                <w:lang w:eastAsia="de-AT"/>
              </w:rPr>
              <w:t>or</w:t>
            </w: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k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load</w:t>
            </w:r>
            <w:proofErr w:type="spellEnd"/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825AC" w14:textId="3114A32F" w:rsidR="00374949" w:rsidRPr="00374949" w:rsidRDefault="00DC02CB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>
              <w:rPr>
                <w:rFonts w:ascii="Calibri" w:eastAsia="Times New Roman" w:hAnsi="Calibri" w:cs="Calibri"/>
                <w:color w:val="000000"/>
                <w:lang w:eastAsia="de-AT"/>
              </w:rPr>
              <w:t>147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A0F74" w14:textId="0C0504D4" w:rsidR="00374949" w:rsidRPr="00374949" w:rsidRDefault="00DC02CB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>
              <w:rPr>
                <w:rFonts w:ascii="Calibri" w:eastAsia="Times New Roman" w:hAnsi="Calibri" w:cs="Calibri"/>
                <w:color w:val="000000"/>
                <w:lang w:eastAsia="de-AT"/>
              </w:rPr>
              <w:t>3699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AF920E" w14:textId="0DB99089" w:rsidR="00374949" w:rsidRPr="00374949" w:rsidRDefault="00DC02CB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>
              <w:rPr>
                <w:rFonts w:ascii="Calibri" w:eastAsia="Times New Roman" w:hAnsi="Calibri" w:cs="Calibri"/>
                <w:color w:val="000000"/>
                <w:lang w:eastAsia="de-AT"/>
              </w:rPr>
              <w:t>288</w:t>
            </w:r>
          </w:p>
        </w:tc>
      </w:tr>
      <w:tr w:rsidR="00374949" w:rsidRPr="00374949" w14:paraId="7D7CAA91" w14:textId="77777777" w:rsidTr="008E581E">
        <w:trPr>
          <w:trHeight w:val="396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D9527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FD03B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high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cpu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load</w:t>
            </w:r>
            <w:proofErr w:type="spellEnd"/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46A30" w14:textId="216BB65C" w:rsidR="00374949" w:rsidRPr="00374949" w:rsidRDefault="00DC02CB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>
              <w:rPr>
                <w:rFonts w:ascii="Calibri" w:eastAsia="Times New Roman" w:hAnsi="Calibri" w:cs="Calibri"/>
                <w:color w:val="000000"/>
                <w:lang w:eastAsia="de-AT"/>
              </w:rPr>
              <w:t>160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A6591" w14:textId="03A4FD63" w:rsidR="00374949" w:rsidRPr="00374949" w:rsidRDefault="00DC02CB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>
              <w:rPr>
                <w:rFonts w:ascii="Calibri" w:eastAsia="Times New Roman" w:hAnsi="Calibri" w:cs="Calibri"/>
                <w:color w:val="000000"/>
                <w:lang w:eastAsia="de-AT"/>
              </w:rPr>
              <w:t>12267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473302" w14:textId="59A46E55" w:rsidR="00374949" w:rsidRPr="00374949" w:rsidRDefault="00DC02CB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>
              <w:rPr>
                <w:rFonts w:ascii="Calibri" w:eastAsia="Times New Roman" w:hAnsi="Calibri" w:cs="Calibri"/>
                <w:color w:val="000000"/>
                <w:lang w:eastAsia="de-AT"/>
              </w:rPr>
              <w:t>414</w:t>
            </w:r>
          </w:p>
        </w:tc>
      </w:tr>
      <w:tr w:rsidR="00374949" w:rsidRPr="00374949" w14:paraId="47D0904A" w14:textId="77777777" w:rsidTr="008E581E">
        <w:trPr>
          <w:trHeight w:val="378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86A86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500.000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0B5540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21F11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E861A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6B6363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</w:tr>
      <w:tr w:rsidR="00374949" w:rsidRPr="00374949" w14:paraId="0A94B844" w14:textId="77777777" w:rsidTr="008E581E">
        <w:trPr>
          <w:trHeight w:val="396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C355F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D84E6F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no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load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5D8C2" w14:textId="07BB239B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16</w:t>
            </w:r>
            <w:r w:rsidR="00DC02CB">
              <w:rPr>
                <w:rFonts w:ascii="Calibri" w:eastAsia="Times New Roman" w:hAnsi="Calibri" w:cs="Calibri"/>
                <w:color w:val="000000"/>
                <w:lang w:eastAsia="de-AT"/>
              </w:rPr>
              <w:t>7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95B8D" w14:textId="1067E668" w:rsidR="00374949" w:rsidRPr="00374949" w:rsidRDefault="00DC02CB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>
              <w:rPr>
                <w:rFonts w:ascii="Calibri" w:eastAsia="Times New Roman" w:hAnsi="Calibri" w:cs="Calibri"/>
                <w:color w:val="000000"/>
                <w:lang w:eastAsia="de-AT"/>
              </w:rPr>
              <w:t>3688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59F83C" w14:textId="402CBC76" w:rsidR="00374949" w:rsidRPr="00374949" w:rsidRDefault="00DC02CB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>
              <w:rPr>
                <w:rFonts w:ascii="Calibri" w:eastAsia="Times New Roman" w:hAnsi="Calibri" w:cs="Calibri"/>
                <w:color w:val="000000"/>
                <w:lang w:eastAsia="de-AT"/>
              </w:rPr>
              <w:t>340</w:t>
            </w:r>
          </w:p>
        </w:tc>
      </w:tr>
    </w:tbl>
    <w:p w14:paraId="066DD176" w14:textId="60BDF029" w:rsidR="008879B0" w:rsidRDefault="00374949" w:rsidP="00374949">
      <w:pPr>
        <w:pStyle w:val="berschrift2"/>
      </w:pPr>
      <w:bookmarkStart w:id="15" w:name="_Toc165831081"/>
      <w:proofErr w:type="spellStart"/>
      <w:r>
        <w:t>Histograms</w:t>
      </w:r>
      <w:bookmarkEnd w:id="15"/>
      <w:proofErr w:type="spellEnd"/>
    </w:p>
    <w:p w14:paraId="62D8E464" w14:textId="69417364" w:rsidR="008E581E" w:rsidRPr="009502CC" w:rsidRDefault="008E581E" w:rsidP="008E581E">
      <w:pPr>
        <w:rPr>
          <w:lang w:val="en-US"/>
        </w:rPr>
      </w:pPr>
      <w:r w:rsidRPr="009502CC">
        <w:rPr>
          <w:lang w:val="en-US"/>
        </w:rPr>
        <w:t xml:space="preserve">The </w:t>
      </w:r>
      <w:r w:rsidR="009502CC" w:rsidRPr="009502CC">
        <w:rPr>
          <w:lang w:val="en-US"/>
        </w:rPr>
        <w:t>histograms</w:t>
      </w:r>
      <w:r w:rsidRPr="009502CC">
        <w:rPr>
          <w:lang w:val="en-US"/>
        </w:rPr>
        <w:t xml:space="preserve"> are generated from the .csv logfile </w:t>
      </w:r>
      <w:r w:rsidR="009502CC" w:rsidRPr="009502CC">
        <w:rPr>
          <w:lang w:val="en-US"/>
        </w:rPr>
        <w:t>via a simple python script. The values on the</w:t>
      </w:r>
      <w:r w:rsidR="009502CC">
        <w:rPr>
          <w:lang w:val="en-US"/>
        </w:rPr>
        <w:t xml:space="preserve"> </w:t>
      </w:r>
      <w:r w:rsidR="009502CC" w:rsidRPr="009502CC">
        <w:rPr>
          <w:lang w:val="en-US"/>
        </w:rPr>
        <w:t>Y</w:t>
      </w:r>
      <w:r w:rsidR="009502CC">
        <w:rPr>
          <w:lang w:val="en-US"/>
        </w:rPr>
        <w:t>-</w:t>
      </w:r>
      <w:r w:rsidR="009502CC" w:rsidRPr="009502CC">
        <w:rPr>
          <w:lang w:val="en-US"/>
        </w:rPr>
        <w:t xml:space="preserve">axis are plotted exponentially to be able to show all </w:t>
      </w:r>
      <w:r w:rsidR="009502CC">
        <w:rPr>
          <w:lang w:val="en-US"/>
        </w:rPr>
        <w:t>data points in the diagram.</w:t>
      </w:r>
    </w:p>
    <w:p w14:paraId="3E095DA8" w14:textId="4DB02F25" w:rsidR="00374949" w:rsidRDefault="00374949" w:rsidP="00374949">
      <w:pPr>
        <w:pStyle w:val="berschrift3"/>
      </w:pPr>
      <w:bookmarkStart w:id="16" w:name="_Toc165831082"/>
      <w:proofErr w:type="spellStart"/>
      <w:r>
        <w:t>No</w:t>
      </w:r>
      <w:proofErr w:type="spellEnd"/>
      <w:r>
        <w:t xml:space="preserve"> Load 50.000 </w:t>
      </w:r>
      <w:proofErr w:type="spellStart"/>
      <w:r>
        <w:t>cycles</w:t>
      </w:r>
      <w:bookmarkEnd w:id="16"/>
      <w:proofErr w:type="spellEnd"/>
    </w:p>
    <w:p w14:paraId="085ABBF1" w14:textId="291333FB" w:rsidR="00374949" w:rsidRDefault="008E581E" w:rsidP="00400410">
      <w:pPr>
        <w:jc w:val="center"/>
      </w:pPr>
      <w:r w:rsidRPr="008E581E">
        <w:rPr>
          <w:noProof/>
        </w:rPr>
        <w:drawing>
          <wp:inline distT="0" distB="0" distL="0" distR="0" wp14:anchorId="5B5E6CFF" wp14:editId="0698B9CF">
            <wp:extent cx="6300000" cy="2800800"/>
            <wp:effectExtent l="0" t="0" r="5715" b="0"/>
            <wp:docPr id="19830465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46507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D216" w14:textId="77777777" w:rsidR="00DC3D7F" w:rsidRDefault="00DC3D7F" w:rsidP="00DC3D7F">
      <w:pPr>
        <w:pStyle w:val="berschrift3"/>
        <w:rPr>
          <w:lang w:val="en-US"/>
        </w:rPr>
      </w:pPr>
      <w:bookmarkStart w:id="17" w:name="_Toc165831083"/>
      <w:r w:rsidRPr="00DC3D7F">
        <w:rPr>
          <w:lang w:val="en-US"/>
        </w:rPr>
        <w:lastRenderedPageBreak/>
        <w:t>Network Load 50.000 cycles</w:t>
      </w:r>
      <w:bookmarkEnd w:id="17"/>
    </w:p>
    <w:p w14:paraId="6C16402F" w14:textId="22788C86" w:rsidR="008E581E" w:rsidRPr="008E581E" w:rsidRDefault="008E581E" w:rsidP="008E581E">
      <w:pPr>
        <w:rPr>
          <w:lang w:val="en-US"/>
        </w:rPr>
      </w:pPr>
      <w:r w:rsidRPr="008E581E">
        <w:rPr>
          <w:noProof/>
          <w:lang w:val="en-US"/>
        </w:rPr>
        <w:drawing>
          <wp:inline distT="0" distB="0" distL="0" distR="0" wp14:anchorId="05B3B697" wp14:editId="46986020">
            <wp:extent cx="6300470" cy="2800350"/>
            <wp:effectExtent l="0" t="0" r="5080" b="0"/>
            <wp:docPr id="4812408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40813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5F0C" w14:textId="77777777" w:rsidR="00DC3D7F" w:rsidRDefault="00DC3D7F" w:rsidP="00DC3D7F">
      <w:pPr>
        <w:pStyle w:val="berschrift3"/>
        <w:rPr>
          <w:lang w:val="en-US"/>
        </w:rPr>
      </w:pPr>
      <w:bookmarkStart w:id="18" w:name="_Toc165831084"/>
      <w:r>
        <w:rPr>
          <w:lang w:val="en-US"/>
        </w:rPr>
        <w:t>CPU</w:t>
      </w:r>
      <w:r w:rsidRPr="00DC3D7F">
        <w:rPr>
          <w:lang w:val="en-US"/>
        </w:rPr>
        <w:t xml:space="preserve"> Load 50.000 cycles</w:t>
      </w:r>
      <w:bookmarkEnd w:id="18"/>
    </w:p>
    <w:p w14:paraId="1E773627" w14:textId="40AF6D6F" w:rsidR="008E581E" w:rsidRPr="008E581E" w:rsidRDefault="008E581E" w:rsidP="008E581E">
      <w:pPr>
        <w:rPr>
          <w:lang w:val="en-US"/>
        </w:rPr>
      </w:pPr>
      <w:r w:rsidRPr="008E581E">
        <w:rPr>
          <w:noProof/>
          <w:lang w:val="en-US"/>
        </w:rPr>
        <w:drawing>
          <wp:inline distT="0" distB="0" distL="0" distR="0" wp14:anchorId="3E3768D3" wp14:editId="7C334016">
            <wp:extent cx="6300470" cy="2800350"/>
            <wp:effectExtent l="0" t="0" r="5080" b="0"/>
            <wp:docPr id="17033613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61340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2D05" w14:textId="77777777" w:rsidR="00DC3D7F" w:rsidRPr="00DC3D7F" w:rsidRDefault="00DC3D7F" w:rsidP="00DC3D7F">
      <w:pPr>
        <w:pStyle w:val="berschrift3"/>
        <w:rPr>
          <w:lang w:val="en-US"/>
        </w:rPr>
      </w:pPr>
      <w:bookmarkStart w:id="19" w:name="_Toc165831085"/>
      <w:r>
        <w:rPr>
          <w:lang w:val="en-US"/>
        </w:rPr>
        <w:lastRenderedPageBreak/>
        <w:t>No Load 500.000 cycles</w:t>
      </w:r>
      <w:bookmarkEnd w:id="19"/>
    </w:p>
    <w:p w14:paraId="6C5AF49A" w14:textId="1B236BC4" w:rsidR="00374949" w:rsidRPr="00DC3D7F" w:rsidRDefault="008E581E" w:rsidP="00374949">
      <w:pPr>
        <w:rPr>
          <w:lang w:val="en-US"/>
        </w:rPr>
      </w:pPr>
      <w:r w:rsidRPr="008E581E">
        <w:rPr>
          <w:noProof/>
          <w:lang w:val="en-US"/>
        </w:rPr>
        <w:drawing>
          <wp:inline distT="0" distB="0" distL="0" distR="0" wp14:anchorId="38E9FA26" wp14:editId="014EC775">
            <wp:extent cx="6300470" cy="2800350"/>
            <wp:effectExtent l="0" t="0" r="5080" b="0"/>
            <wp:docPr id="9621211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21140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A556" w14:textId="77777777" w:rsidR="008879B0" w:rsidRPr="00DC3D7F" w:rsidRDefault="008879B0" w:rsidP="008879B0">
      <w:pPr>
        <w:rPr>
          <w:lang w:val="en-US"/>
        </w:rPr>
      </w:pPr>
    </w:p>
    <w:p w14:paraId="14E1DBF1" w14:textId="77777777" w:rsidR="008879B0" w:rsidRPr="00DC3D7F" w:rsidRDefault="008879B0" w:rsidP="00134CA4">
      <w:pPr>
        <w:pStyle w:val="berschrift4"/>
        <w:rPr>
          <w:lang w:val="en-US"/>
        </w:rPr>
      </w:pPr>
    </w:p>
    <w:p w14:paraId="37BF5E3B" w14:textId="57353013" w:rsidR="00DC3D7F" w:rsidRPr="00DC3D7F" w:rsidRDefault="00DC3D7F" w:rsidP="00374949">
      <w:pPr>
        <w:pStyle w:val="berschrift1"/>
        <w:rPr>
          <w:lang w:val="en-US"/>
        </w:rPr>
      </w:pPr>
      <w:bookmarkStart w:id="20" w:name="_Toc165831086"/>
      <w:r w:rsidRPr="00DC3D7F">
        <w:rPr>
          <w:lang w:val="en-US"/>
        </w:rPr>
        <w:t>Alternative Setups</w:t>
      </w:r>
      <w:bookmarkEnd w:id="20"/>
    </w:p>
    <w:p w14:paraId="438EC152" w14:textId="4DFA5D45" w:rsidR="00DC3D7F" w:rsidRDefault="00DC3D7F" w:rsidP="00DC3D7F">
      <w:pPr>
        <w:rPr>
          <w:lang w:val="en-US"/>
        </w:rPr>
      </w:pPr>
      <w:r w:rsidRPr="00DC3D7F">
        <w:rPr>
          <w:lang w:val="en-US"/>
        </w:rPr>
        <w:t>Building upon th</w:t>
      </w:r>
      <w:r>
        <w:rPr>
          <w:lang w:val="en-US"/>
        </w:rPr>
        <w:t>e Pi4-pi3 measurement</w:t>
      </w:r>
      <w:r w:rsidRPr="00DC3D7F">
        <w:rPr>
          <w:lang w:val="en-US"/>
        </w:rPr>
        <w:t xml:space="preserve">, additional experiments were conducted involving the interaction between a laptop and both Raspberry Pi 4 and Raspberry Pi 3. </w:t>
      </w:r>
      <w:r>
        <w:rPr>
          <w:lang w:val="en-US"/>
        </w:rPr>
        <w:t>The resulting data will now be compared.</w:t>
      </w:r>
    </w:p>
    <w:p w14:paraId="569B2FFE" w14:textId="77777777" w:rsidR="00F4306E" w:rsidRDefault="00F4306E" w:rsidP="008E581E">
      <w:pPr>
        <w:jc w:val="center"/>
        <w:rPr>
          <w:lang w:val="en-US"/>
        </w:rPr>
      </w:pPr>
      <w:r w:rsidRPr="00F4306E">
        <w:rPr>
          <w:noProof/>
          <w:lang w:val="en-US"/>
        </w:rPr>
        <w:drawing>
          <wp:inline distT="0" distB="0" distL="0" distR="0" wp14:anchorId="5F8634AF" wp14:editId="475D16DC">
            <wp:extent cx="4441190" cy="3334509"/>
            <wp:effectExtent l="0" t="0" r="0" b="0"/>
            <wp:docPr id="16957484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48495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333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0EE0" w14:textId="77777777" w:rsidR="00DC3D7F" w:rsidRDefault="00DC3D7F" w:rsidP="00DC3D7F">
      <w:pPr>
        <w:rPr>
          <w:lang w:val="en-US"/>
        </w:rPr>
      </w:pPr>
    </w:p>
    <w:p w14:paraId="3080548F" w14:textId="77777777" w:rsidR="00134CA4" w:rsidRPr="00DC3D7F" w:rsidRDefault="00BB3D34" w:rsidP="00374949">
      <w:pPr>
        <w:pStyle w:val="berschrift1"/>
        <w:rPr>
          <w:lang w:val="en-US"/>
        </w:rPr>
      </w:pPr>
      <w:bookmarkStart w:id="21" w:name="_Toc165831087"/>
      <w:r w:rsidRPr="00DC3D7F">
        <w:rPr>
          <w:lang w:val="en-US"/>
        </w:rPr>
        <w:t>Source code</w:t>
      </w:r>
      <w:bookmarkEnd w:id="21"/>
    </w:p>
    <w:p w14:paraId="4638B9BB" w14:textId="0A1F159C" w:rsidR="00374949" w:rsidRDefault="00350042" w:rsidP="00374949">
      <w:pPr>
        <w:rPr>
          <w:lang w:val="en-US"/>
        </w:rPr>
      </w:pPr>
      <w:r w:rsidRPr="00350042">
        <w:rPr>
          <w:lang w:val="en-US"/>
        </w:rPr>
        <w:t xml:space="preserve">The </w:t>
      </w:r>
      <w:r w:rsidR="00D40986" w:rsidRPr="00350042">
        <w:rPr>
          <w:lang w:val="en-US"/>
        </w:rPr>
        <w:t>Source code</w:t>
      </w:r>
      <w:r w:rsidRPr="00350042">
        <w:rPr>
          <w:lang w:val="en-US"/>
        </w:rPr>
        <w:t xml:space="preserve"> for </w:t>
      </w:r>
      <w:r>
        <w:rPr>
          <w:lang w:val="en-US"/>
        </w:rPr>
        <w:t xml:space="preserve">the roundtrip measurement </w:t>
      </w:r>
      <w:r w:rsidR="008E581E">
        <w:rPr>
          <w:lang w:val="en-US"/>
        </w:rPr>
        <w:t>and the</w:t>
      </w:r>
      <w:r>
        <w:rPr>
          <w:lang w:val="en-US"/>
        </w:rPr>
        <w:t xml:space="preserve"> histogram generation</w:t>
      </w:r>
      <w:r w:rsidR="008E581E">
        <w:rPr>
          <w:lang w:val="en-US"/>
        </w:rPr>
        <w:t xml:space="preserve"> as well as all measurement data and </w:t>
      </w:r>
      <w:proofErr w:type="spellStart"/>
      <w:r w:rsidR="008E581E">
        <w:rPr>
          <w:lang w:val="en-US"/>
        </w:rPr>
        <w:t>diagramms</w:t>
      </w:r>
      <w:proofErr w:type="spellEnd"/>
      <w:r>
        <w:rPr>
          <w:lang w:val="en-US"/>
        </w:rPr>
        <w:t xml:space="preserve"> can be found on the following public Git-repository.</w:t>
      </w:r>
    </w:p>
    <w:p w14:paraId="093A153A" w14:textId="77777777" w:rsidR="00370105" w:rsidRPr="007D7BD6" w:rsidRDefault="00000000" w:rsidP="000F4F4A">
      <w:pPr>
        <w:rPr>
          <w:lang w:val="en-US"/>
        </w:rPr>
      </w:pPr>
      <w:hyperlink r:id="rId21" w:history="1">
        <w:r w:rsidR="00350042" w:rsidRPr="00CC533D">
          <w:rPr>
            <w:rStyle w:val="Hyperlink"/>
            <w:lang w:val="en-US"/>
          </w:rPr>
          <w:t>https://github.com/Christian-Roedlach/DES.git</w:t>
        </w:r>
      </w:hyperlink>
      <w:r w:rsidR="00350042">
        <w:rPr>
          <w:lang w:val="en-US"/>
        </w:rPr>
        <w:t xml:space="preserve"> </w:t>
      </w:r>
    </w:p>
    <w:sectPr w:rsidR="00370105" w:rsidRPr="007D7BD6" w:rsidSect="00C301EB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 w:code="9"/>
      <w:pgMar w:top="992" w:right="992" w:bottom="992" w:left="992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81E1AE" w14:textId="77777777" w:rsidR="00C301EB" w:rsidRDefault="00C301EB" w:rsidP="008F07B0">
      <w:pPr>
        <w:spacing w:after="0" w:line="240" w:lineRule="auto"/>
      </w:pPr>
      <w:r>
        <w:separator/>
      </w:r>
    </w:p>
  </w:endnote>
  <w:endnote w:type="continuationSeparator" w:id="0">
    <w:p w14:paraId="2521F851" w14:textId="77777777" w:rsidR="00C301EB" w:rsidRDefault="00C301EB" w:rsidP="008F0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EA1091" w14:textId="77777777" w:rsidR="00A05B62" w:rsidRDefault="00A05B6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9E2061" w14:textId="77777777" w:rsidR="00643CD5" w:rsidRDefault="00643CD5" w:rsidP="00643CD5">
    <w:pPr>
      <w:pStyle w:val="Fuzeile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180DC6" w14:textId="77777777" w:rsidR="00A03E7A" w:rsidRDefault="00A03E7A" w:rsidP="00A03E7A">
    <w:pPr>
      <w:pStyle w:val="Fuzeile"/>
      <w:jc w:val="right"/>
    </w:pPr>
    <w:r>
      <w:t>www.technikum-wien.at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F9D115" w14:textId="77777777" w:rsidR="00C301EB" w:rsidRDefault="00C301EB" w:rsidP="008F07B0">
      <w:pPr>
        <w:spacing w:after="0" w:line="240" w:lineRule="auto"/>
      </w:pPr>
      <w:r>
        <w:separator/>
      </w:r>
    </w:p>
  </w:footnote>
  <w:footnote w:type="continuationSeparator" w:id="0">
    <w:p w14:paraId="553257AD" w14:textId="77777777" w:rsidR="00C301EB" w:rsidRDefault="00C301EB" w:rsidP="008F07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AF9BD6" w14:textId="77777777" w:rsidR="00A05B62" w:rsidRDefault="00A05B6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FF147" w14:textId="77777777" w:rsidR="008F07B0" w:rsidRDefault="008F07B0" w:rsidP="008F07B0">
    <w:pPr>
      <w:pStyle w:val="Kopfzeile"/>
      <w:spacing w:after="284"/>
      <w:ind w:left="57" w:hanging="142"/>
    </w:pPr>
    <w:r>
      <w:rPr>
        <w:noProof/>
      </w:rPr>
      <w:drawing>
        <wp:inline distT="0" distB="0" distL="0" distR="0" wp14:anchorId="3F2932C1" wp14:editId="5AD2AE92">
          <wp:extent cx="1012908" cy="560717"/>
          <wp:effectExtent l="0" t="0" r="0" b="0"/>
          <wp:docPr id="8" name="Grafik 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fik 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9061" t="12924" r="7501" b="13885"/>
                  <a:stretch/>
                </pic:blipFill>
                <pic:spPr bwMode="auto">
                  <a:xfrm>
                    <a:off x="0" y="0"/>
                    <a:ext cx="1023363" cy="5665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AE4C8" w14:textId="77777777" w:rsidR="001B4EB8" w:rsidRDefault="00A03E7A" w:rsidP="00A05B62">
    <w:pPr>
      <w:pStyle w:val="Kopfzeile"/>
      <w:spacing w:before="284" w:after="284"/>
      <w:ind w:left="-85"/>
    </w:pPr>
    <w:r>
      <w:rPr>
        <w:noProof/>
      </w:rPr>
      <w:drawing>
        <wp:inline distT="0" distB="0" distL="0" distR="0" wp14:anchorId="2A8CF832" wp14:editId="4C53E1DF">
          <wp:extent cx="1623339" cy="898634"/>
          <wp:effectExtent l="0" t="0" r="0" b="0"/>
          <wp:docPr id="9" name="Grafik 9" descr="FH Technikum Wien - University of Applied Sciences - www.technikum-wien.at">
            <a:extLst xmlns:a="http://schemas.openxmlformats.org/drawingml/2006/main">
              <a:ext uri="{C183D7F6-B498-43B3-948B-1728B52AA6E4}">
                <adec:decorative xmlns:adec="http://schemas.microsoft.com/office/drawing/2017/decorative" val="0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Grafik 7" descr="FH Technikum Wien - University of Applied Sciences - www.technikum-wien.at">
                    <a:extLst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pic:cNvPr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9061" t="12924" r="7501" b="13885"/>
                  <a:stretch/>
                </pic:blipFill>
                <pic:spPr bwMode="auto">
                  <a:xfrm>
                    <a:off x="0" y="0"/>
                    <a:ext cx="1647253" cy="91187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1B4EB8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D1A6715" wp14:editId="1590BCE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topMargin">
                    <wp14:pctPosVOffset>24000</wp14:pctPosVOffset>
                  </wp:positionV>
                </mc:Choice>
                <mc:Fallback>
                  <wp:positionV relativeFrom="page">
                    <wp:posOffset>151130</wp:posOffset>
                  </wp:positionV>
                </mc:Fallback>
              </mc:AlternateContent>
              <wp:extent cx="6807052" cy="9986187"/>
              <wp:effectExtent l="19050" t="19050" r="15240" b="19685"/>
              <wp:wrapNone/>
              <wp:docPr id="3" name="Rechteck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07052" cy="9986187"/>
                      </a:xfrm>
                      <a:prstGeom prst="rect">
                        <a:avLst/>
                      </a:prstGeom>
                      <a:noFill/>
                      <a:ln w="38100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108000</wp14:pctWidth>
              </wp14:sizeRelH>
              <wp14:sizeRelV relativeFrom="page">
                <wp14:pctHeight>93000</wp14:pctHeight>
              </wp14:sizeRelV>
            </wp:anchor>
          </w:drawing>
        </mc:Choice>
        <mc:Fallback>
          <w:pict>
            <v:rect w14:anchorId="1626752E" id="Rechteck 3" o:spid="_x0000_s1026" style="position:absolute;margin-left:0;margin-top:0;width:536pt;height:786.3pt;z-index:251661312;visibility:visible;mso-wrap-style:square;mso-width-percent:1080;mso-height-percent:930;mso-top-percent:240;mso-wrap-distance-left:9pt;mso-wrap-distance-top:0;mso-wrap-distance-right:9pt;mso-wrap-distance-bottom:0;mso-position-horizontal:center;mso-position-horizontal-relative:margin;mso-position-vertical-relative:top-margin-area;mso-width-percent:1080;mso-height-percent:930;mso-top-percent:24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" filled="f" strokecolor="#00649c [3204]" strokeweight="3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C2A327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128377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DCC73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65043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9987F9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3DE742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AD6A38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A26C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3D2EF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DC3D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CE29BD"/>
    <w:multiLevelType w:val="hybridMultilevel"/>
    <w:tmpl w:val="C734D1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943204"/>
    <w:multiLevelType w:val="hybridMultilevel"/>
    <w:tmpl w:val="38AA1F9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9962DDFE">
      <w:start w:val="1"/>
      <w:numFmt w:val="lowerLetter"/>
      <w:lvlText w:val="%2."/>
      <w:lvlJc w:val="left"/>
      <w:pPr>
        <w:ind w:left="1353" w:hanging="360"/>
      </w:pPr>
      <w:rPr>
        <w:b w:val="0"/>
      </w:r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AC7688"/>
    <w:multiLevelType w:val="hybridMultilevel"/>
    <w:tmpl w:val="22B4BA5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C95A12"/>
    <w:multiLevelType w:val="hybridMultilevel"/>
    <w:tmpl w:val="C32AC38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D7A233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9627734">
    <w:abstractNumId w:val="9"/>
  </w:num>
  <w:num w:numId="2" w16cid:durableId="306135424">
    <w:abstractNumId w:val="7"/>
  </w:num>
  <w:num w:numId="3" w16cid:durableId="1537349490">
    <w:abstractNumId w:val="6"/>
  </w:num>
  <w:num w:numId="4" w16cid:durableId="1123352724">
    <w:abstractNumId w:val="5"/>
  </w:num>
  <w:num w:numId="5" w16cid:durableId="742916232">
    <w:abstractNumId w:val="4"/>
  </w:num>
  <w:num w:numId="6" w16cid:durableId="684140007">
    <w:abstractNumId w:val="8"/>
  </w:num>
  <w:num w:numId="7" w16cid:durableId="1691297418">
    <w:abstractNumId w:val="3"/>
  </w:num>
  <w:num w:numId="8" w16cid:durableId="1481073576">
    <w:abstractNumId w:val="2"/>
  </w:num>
  <w:num w:numId="9" w16cid:durableId="1487090924">
    <w:abstractNumId w:val="1"/>
  </w:num>
  <w:num w:numId="10" w16cid:durableId="65222578">
    <w:abstractNumId w:val="0"/>
  </w:num>
  <w:num w:numId="11" w16cid:durableId="135145946">
    <w:abstractNumId w:val="10"/>
  </w:num>
  <w:num w:numId="12" w16cid:durableId="765809083">
    <w:abstractNumId w:val="12"/>
  </w:num>
  <w:num w:numId="13" w16cid:durableId="1493839604">
    <w:abstractNumId w:val="13"/>
  </w:num>
  <w:num w:numId="14" w16cid:durableId="86778999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05A"/>
    <w:rsid w:val="000218A7"/>
    <w:rsid w:val="00033C4B"/>
    <w:rsid w:val="00055595"/>
    <w:rsid w:val="0009206F"/>
    <w:rsid w:val="000A4B64"/>
    <w:rsid w:val="000F4F4A"/>
    <w:rsid w:val="000F7E45"/>
    <w:rsid w:val="00133565"/>
    <w:rsid w:val="00134CA4"/>
    <w:rsid w:val="001362B0"/>
    <w:rsid w:val="001B4EB8"/>
    <w:rsid w:val="001C131E"/>
    <w:rsid w:val="001C5389"/>
    <w:rsid w:val="00234A3D"/>
    <w:rsid w:val="00321516"/>
    <w:rsid w:val="003336C2"/>
    <w:rsid w:val="00350042"/>
    <w:rsid w:val="00370105"/>
    <w:rsid w:val="00374949"/>
    <w:rsid w:val="003761EB"/>
    <w:rsid w:val="004000A3"/>
    <w:rsid w:val="00400410"/>
    <w:rsid w:val="00422EE4"/>
    <w:rsid w:val="00472B8B"/>
    <w:rsid w:val="004805D8"/>
    <w:rsid w:val="004A1DFD"/>
    <w:rsid w:val="00562F05"/>
    <w:rsid w:val="00643CD5"/>
    <w:rsid w:val="006A540C"/>
    <w:rsid w:val="006B3699"/>
    <w:rsid w:val="006E1411"/>
    <w:rsid w:val="0071207D"/>
    <w:rsid w:val="007D7BD6"/>
    <w:rsid w:val="007E2818"/>
    <w:rsid w:val="008243C4"/>
    <w:rsid w:val="00863FFB"/>
    <w:rsid w:val="008879B0"/>
    <w:rsid w:val="008E581E"/>
    <w:rsid w:val="008F07B0"/>
    <w:rsid w:val="00903C72"/>
    <w:rsid w:val="009165CE"/>
    <w:rsid w:val="009502CC"/>
    <w:rsid w:val="009C751A"/>
    <w:rsid w:val="009E4310"/>
    <w:rsid w:val="00A03E7A"/>
    <w:rsid w:val="00A05B62"/>
    <w:rsid w:val="00A73DFA"/>
    <w:rsid w:val="00B017AF"/>
    <w:rsid w:val="00B471BB"/>
    <w:rsid w:val="00B71E45"/>
    <w:rsid w:val="00B723B7"/>
    <w:rsid w:val="00BB3D34"/>
    <w:rsid w:val="00BC505D"/>
    <w:rsid w:val="00BE5541"/>
    <w:rsid w:val="00C04F23"/>
    <w:rsid w:val="00C301EB"/>
    <w:rsid w:val="00C72E12"/>
    <w:rsid w:val="00C86809"/>
    <w:rsid w:val="00CA06FF"/>
    <w:rsid w:val="00CC594F"/>
    <w:rsid w:val="00CE1DFB"/>
    <w:rsid w:val="00CE31E9"/>
    <w:rsid w:val="00D2529E"/>
    <w:rsid w:val="00D40986"/>
    <w:rsid w:val="00DC02CB"/>
    <w:rsid w:val="00DC3D7F"/>
    <w:rsid w:val="00E86A6C"/>
    <w:rsid w:val="00E938A4"/>
    <w:rsid w:val="00EC4EE7"/>
    <w:rsid w:val="00EF105A"/>
    <w:rsid w:val="00F37907"/>
    <w:rsid w:val="00F4306E"/>
    <w:rsid w:val="00FD3138"/>
    <w:rsid w:val="00FE2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74B01BE"/>
  <w15:chartTrackingRefBased/>
  <w15:docId w15:val="{06DD1EA0-3B5E-429F-9A72-C630681A7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1207D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1207D"/>
    <w:pPr>
      <w:keepNext/>
      <w:keepLines/>
      <w:spacing w:before="284" w:after="284"/>
      <w:outlineLvl w:val="0"/>
    </w:pPr>
    <w:rPr>
      <w:rFonts w:eastAsiaTheme="majorEastAsia" w:cstheme="majorBidi"/>
      <w:color w:val="00649C"/>
      <w:sz w:val="7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1207D"/>
    <w:pPr>
      <w:keepNext/>
      <w:keepLines/>
      <w:spacing w:before="284" w:after="284"/>
      <w:outlineLvl w:val="1"/>
    </w:pPr>
    <w:rPr>
      <w:rFonts w:eastAsiaTheme="majorEastAsia" w:cstheme="majorBidi"/>
      <w:color w:val="00649C"/>
      <w:sz w:val="4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1207D"/>
    <w:pPr>
      <w:keepNext/>
      <w:keepLines/>
      <w:spacing w:before="284" w:after="284"/>
      <w:outlineLvl w:val="2"/>
    </w:pPr>
    <w:rPr>
      <w:rFonts w:eastAsiaTheme="majorEastAsia" w:cstheme="majorBidi"/>
      <w:color w:val="00649C"/>
      <w:sz w:val="36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71207D"/>
    <w:pPr>
      <w:keepNext/>
      <w:keepLines/>
      <w:spacing w:before="284" w:after="284"/>
      <w:outlineLvl w:val="3"/>
    </w:pPr>
    <w:rPr>
      <w:rFonts w:eastAsiaTheme="majorEastAsia" w:cstheme="majorBidi"/>
      <w:i/>
      <w:iCs/>
      <w:color w:val="00649C"/>
      <w:sz w:val="3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71207D"/>
    <w:pPr>
      <w:keepNext/>
      <w:keepLines/>
      <w:spacing w:before="284" w:after="284"/>
      <w:outlineLvl w:val="4"/>
    </w:pPr>
    <w:rPr>
      <w:rFonts w:eastAsiaTheme="majorEastAsia" w:cstheme="majorBidi"/>
      <w:color w:val="00649C"/>
      <w:sz w:val="28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71207D"/>
    <w:pPr>
      <w:keepNext/>
      <w:keepLines/>
      <w:spacing w:before="284" w:after="284"/>
      <w:outlineLvl w:val="5"/>
    </w:pPr>
    <w:rPr>
      <w:rFonts w:eastAsiaTheme="majorEastAsia" w:cstheme="majorBidi"/>
      <w:color w:val="00649C"/>
      <w:sz w:val="24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120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14D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701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701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1207D"/>
    <w:rPr>
      <w:rFonts w:ascii="Arial" w:eastAsiaTheme="majorEastAsia" w:hAnsi="Arial" w:cstheme="majorBidi"/>
      <w:color w:val="00649C"/>
      <w:sz w:val="7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1207D"/>
    <w:rPr>
      <w:rFonts w:ascii="Arial" w:eastAsiaTheme="majorEastAsia" w:hAnsi="Arial" w:cstheme="majorBidi"/>
      <w:color w:val="00649C"/>
      <w:sz w:val="4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1207D"/>
    <w:rPr>
      <w:rFonts w:ascii="Arial" w:eastAsiaTheme="majorEastAsia" w:hAnsi="Arial" w:cstheme="majorBidi"/>
      <w:color w:val="00649C"/>
      <w:sz w:val="36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71207D"/>
    <w:rPr>
      <w:rFonts w:ascii="Arial" w:eastAsiaTheme="majorEastAsia" w:hAnsi="Arial" w:cstheme="majorBidi"/>
      <w:i/>
      <w:iCs/>
      <w:color w:val="00649C"/>
      <w:sz w:val="3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71207D"/>
    <w:rPr>
      <w:rFonts w:ascii="Arial" w:eastAsiaTheme="majorEastAsia" w:hAnsi="Arial" w:cstheme="majorBidi"/>
      <w:color w:val="00649C"/>
      <w:sz w:val="28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71207D"/>
    <w:rPr>
      <w:rFonts w:ascii="Arial" w:eastAsiaTheme="majorEastAsia" w:hAnsi="Arial" w:cstheme="majorBidi"/>
      <w:color w:val="00649C"/>
      <w:sz w:val="24"/>
    </w:rPr>
  </w:style>
  <w:style w:type="paragraph" w:styleId="Kopfzeile">
    <w:name w:val="header"/>
    <w:basedOn w:val="Standard"/>
    <w:link w:val="KopfzeileZchn"/>
    <w:uiPriority w:val="99"/>
    <w:unhideWhenUsed/>
    <w:rsid w:val="007120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1207D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7120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1207D"/>
    <w:rPr>
      <w:rFonts w:ascii="Arial" w:hAnsi="Arial"/>
    </w:rPr>
  </w:style>
  <w:style w:type="character" w:styleId="Platzhaltertext">
    <w:name w:val="Placeholder Text"/>
    <w:basedOn w:val="Absatz-Standardschriftart"/>
    <w:uiPriority w:val="99"/>
    <w:semiHidden/>
    <w:rsid w:val="0071207D"/>
    <w:rPr>
      <w:color w:val="808080"/>
    </w:rPr>
  </w:style>
  <w:style w:type="paragraph" w:styleId="Titel">
    <w:name w:val="Title"/>
    <w:basedOn w:val="Standard"/>
    <w:next w:val="Standard"/>
    <w:link w:val="TitelZchn"/>
    <w:uiPriority w:val="10"/>
    <w:qFormat/>
    <w:rsid w:val="0071207D"/>
    <w:pPr>
      <w:spacing w:before="1080" w:after="0" w:line="240" w:lineRule="auto"/>
      <w:ind w:left="851"/>
      <w:contextualSpacing/>
    </w:pPr>
    <w:rPr>
      <w:rFonts w:asciiTheme="majorHAnsi" w:eastAsiaTheme="majorEastAsia" w:hAnsiTheme="majorHAnsi" w:cstheme="majorBidi"/>
      <w:b/>
      <w:color w:val="00649C" w:themeColor="accent1"/>
      <w:spacing w:val="-10"/>
      <w:kern w:val="28"/>
      <w:sz w:val="9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1207D"/>
    <w:rPr>
      <w:rFonts w:asciiTheme="majorHAnsi" w:eastAsiaTheme="majorEastAsia" w:hAnsiTheme="majorHAnsi" w:cstheme="majorBidi"/>
      <w:b/>
      <w:color w:val="00649C" w:themeColor="accent1"/>
      <w:spacing w:val="-10"/>
      <w:kern w:val="28"/>
      <w:sz w:val="96"/>
      <w:szCs w:val="5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1207D"/>
    <w:rPr>
      <w:rFonts w:asciiTheme="majorHAnsi" w:eastAsiaTheme="majorEastAsia" w:hAnsiTheme="majorHAnsi" w:cstheme="majorBidi"/>
      <w:i/>
      <w:iCs/>
      <w:color w:val="00314D" w:themeColor="accent1" w:themeShade="7F"/>
    </w:rPr>
  </w:style>
  <w:style w:type="paragraph" w:styleId="Untertitel">
    <w:name w:val="Subtitle"/>
    <w:basedOn w:val="berschrift2"/>
    <w:link w:val="UntertitelZchn"/>
    <w:uiPriority w:val="11"/>
    <w:qFormat/>
    <w:rsid w:val="0071207D"/>
    <w:pPr>
      <w:numPr>
        <w:ilvl w:val="1"/>
      </w:numPr>
      <w:ind w:left="851"/>
      <w:outlineLvl w:val="9"/>
    </w:pPr>
    <w:rPr>
      <w:rFonts w:eastAsiaTheme="minorEastAsia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1207D"/>
    <w:rPr>
      <w:rFonts w:ascii="Arial" w:eastAsiaTheme="minorEastAsia" w:hAnsi="Arial" w:cstheme="majorBidi"/>
      <w:color w:val="00649C"/>
      <w:spacing w:val="15"/>
      <w:sz w:val="48"/>
      <w:szCs w:val="26"/>
    </w:rPr>
  </w:style>
  <w:style w:type="paragraph" w:styleId="Textkrper">
    <w:name w:val="Body Text"/>
    <w:basedOn w:val="Standard"/>
    <w:link w:val="TextkrperZchn"/>
    <w:uiPriority w:val="99"/>
    <w:unhideWhenUsed/>
    <w:rsid w:val="0071207D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71207D"/>
    <w:rPr>
      <w:rFonts w:ascii="Arial" w:hAnsi="Arial"/>
    </w:rPr>
  </w:style>
  <w:style w:type="paragraph" w:styleId="Textkrper-Erstzeileneinzug">
    <w:name w:val="Body Text First Indent"/>
    <w:basedOn w:val="Textkrper"/>
    <w:link w:val="Textkrper-ErstzeileneinzugZchn"/>
    <w:uiPriority w:val="99"/>
    <w:unhideWhenUsed/>
    <w:rsid w:val="0071207D"/>
    <w:pPr>
      <w:spacing w:after="16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rsid w:val="0071207D"/>
    <w:rPr>
      <w:rFonts w:ascii="Arial" w:hAnsi="Arial"/>
    </w:rPr>
  </w:style>
  <w:style w:type="paragraph" w:styleId="Textkrper-Zeileneinzug">
    <w:name w:val="Body Text Indent"/>
    <w:basedOn w:val="Standard"/>
    <w:link w:val="Textkrper-ZeileneinzugZchn"/>
    <w:uiPriority w:val="99"/>
    <w:unhideWhenUsed/>
    <w:rsid w:val="0071207D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rsid w:val="0071207D"/>
    <w:rPr>
      <w:rFonts w:ascii="Arial" w:hAnsi="Arial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unhideWhenUsed/>
    <w:rsid w:val="0071207D"/>
    <w:pPr>
      <w:spacing w:after="160"/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rsid w:val="0071207D"/>
    <w:rPr>
      <w:rFonts w:ascii="Arial" w:hAnsi="Arial"/>
    </w:rPr>
  </w:style>
  <w:style w:type="character" w:styleId="Hyperlink">
    <w:name w:val="Hyperlink"/>
    <w:basedOn w:val="Absatz-Standardschriftart"/>
    <w:uiPriority w:val="99"/>
    <w:unhideWhenUsed/>
    <w:rsid w:val="0071207D"/>
    <w:rPr>
      <w:color w:val="00649C" w:themeColor="accent1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1207D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71207D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71207D"/>
    <w:pPr>
      <w:ind w:left="720"/>
      <w:contextualSpacing/>
    </w:pPr>
    <w:rPr>
      <w:lang w:val="en-US"/>
    </w:rPr>
  </w:style>
  <w:style w:type="paragraph" w:styleId="Beschriftung">
    <w:name w:val="caption"/>
    <w:basedOn w:val="Standard"/>
    <w:next w:val="Standard"/>
    <w:uiPriority w:val="35"/>
    <w:unhideWhenUsed/>
    <w:qFormat/>
    <w:rsid w:val="0071207D"/>
    <w:pPr>
      <w:spacing w:before="142" w:after="200" w:line="240" w:lineRule="auto"/>
    </w:pPr>
    <w:rPr>
      <w:i/>
      <w:iCs/>
      <w:color w:val="000000" w:themeColor="text1"/>
      <w:sz w:val="20"/>
      <w:szCs w:val="18"/>
      <w:lang w:val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1207D"/>
    <w:pPr>
      <w:spacing w:after="120"/>
    </w:pPr>
    <w:rPr>
      <w:rFonts w:eastAsiaTheme="minorHAnsi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8879B0"/>
    <w:pPr>
      <w:tabs>
        <w:tab w:val="right" w:pos="10063"/>
      </w:tabs>
      <w:spacing w:after="100"/>
    </w:pPr>
    <w:rPr>
      <w:lang w:val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71207D"/>
    <w:pPr>
      <w:tabs>
        <w:tab w:val="right" w:pos="10063"/>
      </w:tabs>
      <w:spacing w:after="100"/>
      <w:ind w:left="220"/>
    </w:pPr>
    <w:rPr>
      <w:lang w:val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71207D"/>
    <w:pPr>
      <w:spacing w:after="100"/>
      <w:ind w:left="440"/>
    </w:pPr>
    <w:rPr>
      <w:lang w:val="en-US"/>
    </w:rPr>
  </w:style>
  <w:style w:type="paragraph" w:customStyle="1" w:styleId="THSpalte">
    <w:name w:val="TH Spalte"/>
    <w:basedOn w:val="Standard"/>
    <w:qFormat/>
    <w:rsid w:val="0071207D"/>
    <w:pPr>
      <w:spacing w:after="0" w:line="240" w:lineRule="auto"/>
    </w:pPr>
    <w:rPr>
      <w:lang w:val="de-DE"/>
    </w:rPr>
  </w:style>
  <w:style w:type="paragraph" w:customStyle="1" w:styleId="DeckblattStandard">
    <w:name w:val="Deckblatt Standard"/>
    <w:basedOn w:val="Standard"/>
    <w:qFormat/>
    <w:rsid w:val="0071207D"/>
    <w:pPr>
      <w:spacing w:before="1134"/>
      <w:ind w:left="567" w:right="567"/>
      <w:contextualSpacing/>
    </w:pPr>
    <w:rPr>
      <w:rFonts w:asciiTheme="minorHAnsi" w:hAnsiTheme="minorHAnsi"/>
      <w:b/>
      <w:bCs/>
      <w:color w:val="00649C" w:themeColor="accent1"/>
      <w:sz w:val="32"/>
      <w:szCs w:val="32"/>
      <w:lang w:val="de-DE"/>
    </w:rPr>
  </w:style>
  <w:style w:type="paragraph" w:styleId="Literaturverzeichnis">
    <w:name w:val="Bibliography"/>
    <w:basedOn w:val="Standard"/>
    <w:next w:val="Standard"/>
    <w:autoRedefine/>
    <w:uiPriority w:val="37"/>
    <w:unhideWhenUsed/>
    <w:rsid w:val="0071207D"/>
  </w:style>
  <w:style w:type="paragraph" w:styleId="Abbildungsverzeichnis">
    <w:name w:val="table of figures"/>
    <w:basedOn w:val="Standard"/>
    <w:next w:val="Standard"/>
    <w:uiPriority w:val="99"/>
    <w:unhideWhenUsed/>
    <w:rsid w:val="0071207D"/>
    <w:pPr>
      <w:spacing w:after="0"/>
    </w:pPr>
  </w:style>
  <w:style w:type="character" w:styleId="IntensiveHervorhebung">
    <w:name w:val="Intense Emphasis"/>
    <w:basedOn w:val="Absatz-Standardschriftart"/>
    <w:uiPriority w:val="21"/>
    <w:qFormat/>
    <w:rsid w:val="0071207D"/>
    <w:rPr>
      <w:b/>
      <w:i/>
      <w:iCs/>
      <w:color w:val="00649C" w:themeColor="accent1"/>
    </w:rPr>
  </w:style>
  <w:style w:type="character" w:styleId="SchwacheHervorhebung">
    <w:name w:val="Subtle Emphasis"/>
    <w:basedOn w:val="Absatz-Standardschriftart"/>
    <w:uiPriority w:val="19"/>
    <w:qFormat/>
    <w:rsid w:val="0071207D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71207D"/>
    <w:rPr>
      <w:b/>
      <w:i w:val="0"/>
      <w:iCs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71207D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71207D"/>
    <w:rPr>
      <w:rFonts w:ascii="Arial" w:hAnsi="Arial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71207D"/>
    <w:rPr>
      <w:vertAlign w:val="superscript"/>
    </w:rPr>
  </w:style>
  <w:style w:type="character" w:styleId="BesuchterLink">
    <w:name w:val="FollowedHyperlink"/>
    <w:basedOn w:val="Absatz-Standardschriftart"/>
    <w:uiPriority w:val="99"/>
    <w:semiHidden/>
    <w:unhideWhenUsed/>
    <w:rsid w:val="0071207D"/>
    <w:rPr>
      <w:color w:val="8BB31D" w:themeColor="followedHyperlink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370105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unhideWhenUsed/>
    <w:rsid w:val="00370105"/>
    <w:pPr>
      <w:spacing w:after="100"/>
      <w:ind w:left="880"/>
    </w:pPr>
  </w:style>
  <w:style w:type="paragraph" w:styleId="Verzeichnis6">
    <w:name w:val="toc 6"/>
    <w:basedOn w:val="Standard"/>
    <w:next w:val="Standard"/>
    <w:autoRedefine/>
    <w:uiPriority w:val="39"/>
    <w:unhideWhenUsed/>
    <w:rsid w:val="00370105"/>
    <w:pPr>
      <w:spacing w:after="100"/>
      <w:ind w:left="1100"/>
    </w:p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701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701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einLeerraum">
    <w:name w:val="No Spacing"/>
    <w:uiPriority w:val="1"/>
    <w:qFormat/>
    <w:rsid w:val="000218A7"/>
    <w:pPr>
      <w:spacing w:after="0" w:line="240" w:lineRule="auto"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6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hyperlink" Target="https://github.com/Christian-Roedlach/DES.gi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svg"/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sv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.vock\Downloads\FHTW%20Dokument%20mit%20Deckblatt%20%20A4%20-accessible-2023-03-14-UNIVERSAL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2CA78467F0F46D88981E6BDE0EC3B0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655579C-61D0-448A-BD9B-2E4429C022A8}"/>
      </w:docPartPr>
      <w:docPartBody>
        <w:p w:rsidR="008F01C3" w:rsidRDefault="00FD05D0">
          <w:pPr>
            <w:pStyle w:val="52CA78467F0F46D88981E6BDE0EC3B08"/>
          </w:pPr>
          <w:r>
            <w:rPr>
              <w:rStyle w:val="Platzhaltertext"/>
              <w:color w:val="auto"/>
            </w:rPr>
            <w:t>Bitte ausfüllen.</w:t>
          </w:r>
        </w:p>
      </w:docPartBody>
    </w:docPart>
    <w:docPart>
      <w:docPartPr>
        <w:name w:val="E1F8ED2E374A4D64B3540E672A8A76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C83BE93-127F-4143-8572-0D7D33100F39}"/>
      </w:docPartPr>
      <w:docPartBody>
        <w:p w:rsidR="008F01C3" w:rsidRDefault="00FD05D0">
          <w:pPr>
            <w:pStyle w:val="E1F8ED2E374A4D64B3540E672A8A7656"/>
          </w:pPr>
          <w:r>
            <w:rPr>
              <w:rStyle w:val="Platzhaltertext"/>
              <w:color w:val="auto"/>
            </w:rPr>
            <w:t>Bitte ausfüllen.</w:t>
          </w:r>
        </w:p>
      </w:docPartBody>
    </w:docPart>
    <w:docPart>
      <w:docPartPr>
        <w:name w:val="4AF4E04273AE4A3A8C818AFC3418EC1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92973D7-4627-46E2-BECA-62675229C866}"/>
      </w:docPartPr>
      <w:docPartBody>
        <w:p w:rsidR="008F01C3" w:rsidRDefault="00FD05D0">
          <w:pPr>
            <w:pStyle w:val="4AF4E04273AE4A3A8C818AFC3418EC19"/>
          </w:pPr>
          <w:r>
            <w:rPr>
              <w:rStyle w:val="Platzhaltertext"/>
              <w:color w:val="auto"/>
            </w:rPr>
            <w:t>Bitte ausfüllen.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5D0"/>
    <w:rsid w:val="001D476E"/>
    <w:rsid w:val="00353DDD"/>
    <w:rsid w:val="0056678F"/>
    <w:rsid w:val="00684B6B"/>
    <w:rsid w:val="008F01C3"/>
    <w:rsid w:val="00BA6C23"/>
    <w:rsid w:val="00FD0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52CA78467F0F46D88981E6BDE0EC3B08">
    <w:name w:val="52CA78467F0F46D88981E6BDE0EC3B08"/>
  </w:style>
  <w:style w:type="paragraph" w:customStyle="1" w:styleId="E1F8ED2E374A4D64B3540E672A8A7656">
    <w:name w:val="E1F8ED2E374A4D64B3540E672A8A7656"/>
  </w:style>
  <w:style w:type="paragraph" w:customStyle="1" w:styleId="4AF4E04273AE4A3A8C818AFC3418EC19">
    <w:name w:val="4AF4E04273AE4A3A8C818AFC3418EC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FHTW2021">
      <a:dk1>
        <a:sysClr val="windowText" lastClr="000000"/>
      </a:dk1>
      <a:lt1>
        <a:sysClr val="window" lastClr="FFFFFF"/>
      </a:lt1>
      <a:dk2>
        <a:srgbClr val="72777A"/>
      </a:dk2>
      <a:lt2>
        <a:srgbClr val="E7E6E6"/>
      </a:lt2>
      <a:accent1>
        <a:srgbClr val="00649C"/>
      </a:accent1>
      <a:accent2>
        <a:srgbClr val="8BB31D"/>
      </a:accent2>
      <a:accent3>
        <a:srgbClr val="72777A"/>
      </a:accent3>
      <a:accent4>
        <a:srgbClr val="00649C"/>
      </a:accent4>
      <a:accent5>
        <a:srgbClr val="8BB31D"/>
      </a:accent5>
      <a:accent6>
        <a:srgbClr val="72777A"/>
      </a:accent6>
      <a:hlink>
        <a:srgbClr val="00649C"/>
      </a:hlink>
      <a:folHlink>
        <a:srgbClr val="8BB31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Zit22</b:Tag>
    <b:SourceType>ElectronicSource</b:SourceType>
    <b:Guid>{CEC9E97B-4CB2-451F-9F04-2BFF530640A8}</b:Guid>
    <b:Title>Zitronenfisch</b:Title>
    <b:Year>2022</b:Year>
    <b:City>Meer</b:City>
    <b:Author>
      <b:Author>
        <b:NameList>
          <b:Person>
            <b:Last>Zitronenfischzeichner</b:Last>
          </b:Person>
        </b:NameList>
      </b:Author>
    </b:Author>
    <b:Month>10</b:Month>
    <b:Day>22</b:Day>
    <b:RefOrder>1</b:RefOrder>
  </b:Source>
  <b:Source>
    <b:Tag>Eur21</b:Tag>
    <b:SourceType>DocumentFromInternetSite</b:SourceType>
    <b:Guid>{31FF5D6C-9A3E-4793-BFA1-4F1194DDF998}</b:Guid>
    <b:Author>
      <b:Author>
        <b:Corporate>European Court of Human Rights, Council of Europe</b:Corporate>
      </b:Author>
    </b:Author>
    <b:Title>Die Europäische Menschenrechtskonvention (Fassung Protokoll 11, 14)</b:Title>
    <b:YearAccessed>2021</b:YearAccessed>
    <b:MonthAccessed>03</b:MonthAccessed>
    <b:DayAccessed>04</b:DayAccessed>
    <b:URL>https://www.echr.coe.int/Documents/Convention_DEU.pdf</b:URL>
    <b:RefOrder>2</b:RefOrder>
  </b:Source>
</b:Sources>
</file>

<file path=customXml/item2.xml>��< ? x m l   v e r s i o n = " 1 . 0 "   e n c o d i n g = " u t f - 1 6 " ? > < D o c u m e n t S e t t i n g s   x m l n s : x s i = " h t t p : / / w w w . w 3 . o r g / 2 0 0 1 / X M L S c h e m a - i n s t a n c e "   x m l n s : x s d = " h t t p : / / w w w . w 3 . o r g / 2 0 0 1 / X M L S c h e m a "   x m l n s = " h t t p : / / w w w . z h a w . c h / A c c e s s i b i l i t y A d d I n " >  
     < C h e c k H e a d i n g H i e r a r c h y > t r u e < / C h e c k H e a d i n g H i e r a r c h y >  
     < C h e c k R e a d i n g O r d e r > f a l s e < / C h e c k R e a d i n g O r d e r >  
     < C h e c k T a b l e H e a d e r > t r u e < / C h e c k T a b l e H e a d e r >  
     < C h e c k D o c T i t l e > t r u e < / C h e c k D o c T i t l e >  
     < C h e c k L a n g u a g e S e t t i n g > t r u e < / C h e c k L a n g u a g e S e t t i n g >  
     < C h e c k A l t T e x t > t r u e < / C h e c k A l t T e x t >  
     < C h e c k T e x t S i z e > f a l s e < / C h e c k T e x t S i z e >  
     < C h e c k S c r e e n T i p > t r u e < / C h e c k S c r e e n T i p >  
     < S h o w S h a p e N a m e C o l u m n > f a l s e < / S h o w S h a p e N a m e C o l u m n >  
     < S h o w I s s u e D e s c r i p t i o n > t r u e < / S h o w I s s u e D e s c r i p t i o n >  
 < / D o c u m e n t S e t t i n g s > 
</file>

<file path=customXml/itemProps1.xml><?xml version="1.0" encoding="utf-8"?>
<ds:datastoreItem xmlns:ds="http://schemas.openxmlformats.org/officeDocument/2006/customXml" ds:itemID="{60686B1F-969A-4D66-AA59-D16D20CEE4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2071FAF-8228-4A81-8C02-DF3837FABB5E}">
  <ds:schemaRefs>
    <ds:schemaRef ds:uri="http://www.w3.org/2001/XMLSchema"/>
    <ds:schemaRef ds:uri="http://www.zhaw.ch/AccessibilityAdd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FHTW Dokument mit Deckblatt  A4 -accessible-2023-03-14-UNIVERSALVORLAGE.dotx</Template>
  <TotalTime>0</TotalTime>
  <Pages>8</Pages>
  <Words>440</Words>
  <Characters>2267</Characters>
  <Application>Microsoft Office Word</Application>
  <DocSecurity>0</DocSecurity>
  <Lines>122</Lines>
  <Paragraphs>77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UDP Roundtrip Measurement</vt:lpstr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UDP Roundtrip Measurement</dc:title>
  <dc:subject>Raspberry Pi4 – Pi3</dc:subject>
  <dc:creator>RÖDLACH, VOCK</dc:creator>
  <cp:keywords/>
  <dc:description/>
  <cp:lastModifiedBy>Christoph VOCK</cp:lastModifiedBy>
  <cp:revision>18</cp:revision>
  <cp:lastPrinted>2024-05-05T17:51:00Z</cp:lastPrinted>
  <dcterms:created xsi:type="dcterms:W3CDTF">2024-04-23T11:40:00Z</dcterms:created>
  <dcterms:modified xsi:type="dcterms:W3CDTF">2024-05-05T17:52:00Z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b73b17b9cc9dd714a69005197b85122a7252203e7ade01ae6ddd104d45ae8723</vt:lpwstr>
  </property>
</Properties>
</file>